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072" w:rsidRDefault="00886F20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C13ECB" wp14:editId="2292C717">
                <wp:simplePos x="0" y="0"/>
                <wp:positionH relativeFrom="column">
                  <wp:posOffset>-884555</wp:posOffset>
                </wp:positionH>
                <wp:positionV relativeFrom="paragraph">
                  <wp:posOffset>-272415</wp:posOffset>
                </wp:positionV>
                <wp:extent cx="1362075" cy="1943100"/>
                <wp:effectExtent l="0" t="0" r="15875" b="25400"/>
                <wp:wrapThrough wrapText="bothSides">
                  <wp:wrapPolygon edited="0">
                    <wp:start x="0" y="0"/>
                    <wp:lineTo x="0" y="21674"/>
                    <wp:lineTo x="21557" y="21674"/>
                    <wp:lineTo x="21557" y="0"/>
                    <wp:lineTo x="0" y="0"/>
                  </wp:wrapPolygon>
                </wp:wrapThrough>
                <wp:docPr id="12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2998" dir="14519986" rotWithShape="0">
                                  <a:srgbClr val="808080">
                                    <a:alpha val="3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3A5C" w:rsidRDefault="001E1512" w:rsidP="00AD3A5C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F798370" wp14:editId="33B43AF4">
                                  <wp:extent cx="1411549" cy="1741763"/>
                                  <wp:effectExtent l="0" t="0" r="0" b="0"/>
                                  <wp:docPr id="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urri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1549" cy="1741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" o:spid="_x0000_s1026" style="position:absolute;margin-left:-69.65pt;margin-top:-21.45pt;width:107.25pt;height:153pt;z-index:251664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" strokecolor="#5a5a5a">
                <v:shadow opacity="22936f" origin=",.5" offset="-.29992mm,-.56406mm"/>
                <v:textbox style="mso-fit-shape-to-text:t">
                  <w:txbxContent>
                    <w:p w:rsidR="00AD3A5C" w:rsidRDefault="001E1512" w:rsidP="00AD3A5C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F798370" wp14:editId="33B43AF4">
                            <wp:extent cx="1411549" cy="1741763"/>
                            <wp:effectExtent l="0" t="0" r="0" b="0"/>
                            <wp:docPr id="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urri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1549" cy="1741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45BC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6EA9BEB" wp14:editId="016C7951">
                <wp:simplePos x="0" y="0"/>
                <wp:positionH relativeFrom="column">
                  <wp:posOffset>-1016635</wp:posOffset>
                </wp:positionH>
                <wp:positionV relativeFrom="paragraph">
                  <wp:posOffset>-271780</wp:posOffset>
                </wp:positionV>
                <wp:extent cx="7424420" cy="1820545"/>
                <wp:effectExtent l="0" t="0" r="24130" b="27305"/>
                <wp:wrapThrough wrapText="bothSides">
                  <wp:wrapPolygon edited="0">
                    <wp:start x="0" y="0"/>
                    <wp:lineTo x="0" y="21698"/>
                    <wp:lineTo x="21615" y="21698"/>
                    <wp:lineTo x="21615" y="0"/>
                    <wp:lineTo x="0" y="0"/>
                  </wp:wrapPolygon>
                </wp:wrapThrough>
                <wp:docPr id="1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1820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/>
                      </wps:spPr>
                      <wps:txbx>
                        <w:txbxContent>
                          <w:p w:rsidR="00645BCE" w:rsidRPr="00345123" w:rsidRDefault="00C813FF" w:rsidP="00645BCE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color w:val="FFFFFF"/>
                              </w:rPr>
                              <w:t xml:space="preserve">                            </w:t>
                            </w:r>
                            <w:r w:rsidR="00645BCE">
                              <w:rPr>
                                <w:color w:val="FFFFFF"/>
                              </w:rPr>
                              <w:t xml:space="preserve">            </w:t>
                            </w:r>
                          </w:p>
                          <w:p w:rsidR="00645BCE" w:rsidRDefault="00C813FF" w:rsidP="00645BCE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</w:t>
                            </w:r>
                            <w:r w:rsidR="00645BCE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656F9C"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proofErr w:type="spellEnd"/>
                            <w:r w:rsidR="00645BCE" w:rsidRPr="000203F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45BCE" w:rsidRPr="000203FB">
                              <w:rPr>
                                <w:rFonts w:ascii="Arial" w:hAnsi="Arial" w:cs="Arial"/>
                              </w:rPr>
                              <w:t xml:space="preserve"> M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>aría Guadalupe Caballero Cruz.</w:t>
                            </w:r>
                            <w:r w:rsidR="00645BCE" w:rsidRPr="00867551">
                              <w:rPr>
                                <w:rFonts w:ascii="Times New Roman" w:eastAsia="Times New Roman" w:hAnsi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</w:p>
                          <w:p w:rsidR="00645BCE" w:rsidRDefault="00656F9C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Birthdate</w:t>
                            </w:r>
                            <w:proofErr w:type="spellEnd"/>
                            <w:r w:rsidR="00645BCE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>30-Junio-1996</w:t>
                            </w:r>
                            <w:r w:rsidR="00645BCE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Age</w:t>
                            </w:r>
                            <w:proofErr w:type="spellEnd"/>
                            <w:r w:rsidR="00645BCE" w:rsidRPr="000203F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 xml:space="preserve"> 20</w:t>
                            </w:r>
                          </w:p>
                          <w:p w:rsidR="00645BCE" w:rsidRPr="00645BCE" w:rsidRDefault="00645BCE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46B38">
                              <w:rPr>
                                <w:rFonts w:ascii="Arial" w:hAnsi="Arial" w:cs="Arial"/>
                                <w:b/>
                              </w:rPr>
                              <w:t>CURP: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CACG960630MMNBRD08</w:t>
                            </w:r>
                          </w:p>
                          <w:p w:rsidR="00645BCE" w:rsidRDefault="00656F9C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proofErr w:type="spellEnd"/>
                            <w:r w:rsidR="00645BCE" w:rsidRPr="000203F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 xml:space="preserve"> Calle San Ignacio s/n, Localidad Ucareo, 58962,</w:t>
                            </w:r>
                          </w:p>
                          <w:p w:rsidR="00645BCE" w:rsidRDefault="003806EE" w:rsidP="00645BCE">
                            <w:pPr>
                              <w:spacing w:line="276" w:lineRule="auto"/>
                              <w:ind w:left="2124" w:firstLine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Zinapé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>cuaro</w:t>
                            </w:r>
                            <w:proofErr w:type="spellEnd"/>
                            <w:r w:rsidR="00645BCE">
                              <w:rPr>
                                <w:rFonts w:ascii="Arial" w:hAnsi="Arial" w:cs="Arial"/>
                              </w:rPr>
                              <w:t>, Michoacán.</w:t>
                            </w:r>
                          </w:p>
                          <w:p w:rsidR="00645BCE" w:rsidRDefault="00656F9C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Phone</w:t>
                            </w:r>
                            <w:proofErr w:type="spellEnd"/>
                            <w:r w:rsidR="00645BCE" w:rsidRPr="00920BD4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D000AD">
                              <w:rPr>
                                <w:rFonts w:ascii="Arial" w:hAnsi="Arial" w:cs="Arial"/>
                              </w:rPr>
                              <w:t xml:space="preserve"> 44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7</w:t>
                            </w:r>
                            <w:r w:rsidR="00D000AD">
                              <w:rPr>
                                <w:rFonts w:ascii="Arial" w:hAnsi="Arial" w:cs="Arial"/>
                              </w:rPr>
                              <w:t>-1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26-35-87</w:t>
                            </w:r>
                          </w:p>
                          <w:p w:rsidR="00645BCE" w:rsidRDefault="00656F9C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Email</w:t>
                            </w:r>
                            <w:r w:rsidR="00645BCE" w:rsidRPr="00920BD4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hyperlink r:id="rId11" w:history="1">
                              <w:r w:rsidR="00645BCE" w:rsidRPr="00541069">
                                <w:rPr>
                                  <w:rStyle w:val="Hipervnculo"/>
                                  <w:rFonts w:ascii="Arial" w:hAnsi="Arial" w:cs="Arial"/>
                                  <w:u w:val="none"/>
                                </w:rPr>
                                <w:t>magpe.informatica@gmail.com</w:t>
                              </w:r>
                            </w:hyperlink>
                          </w:p>
                          <w:p w:rsidR="00645BCE" w:rsidRDefault="00656F9C" w:rsidP="00645BCE">
                            <w:pPr>
                              <w:spacing w:line="276" w:lineRule="auto"/>
                              <w:ind w:left="2832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Civil Status</w:t>
                            </w:r>
                            <w:r w:rsidR="00645BCE" w:rsidRPr="00920BD4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 xml:space="preserve"> S</w:t>
                            </w:r>
                            <w:r w:rsidR="003E72B9">
                              <w:rPr>
                                <w:rFonts w:ascii="Arial" w:hAnsi="Arial" w:cs="Arial"/>
                              </w:rPr>
                              <w:t>ingle</w:t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ab/>
                            </w:r>
                            <w:r w:rsidR="00645BCE"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:rsidR="00645BCE" w:rsidRDefault="00645BCE" w:rsidP="00645BCE">
                            <w:pPr>
                              <w:spacing w:line="360" w:lineRule="auto"/>
                              <w:ind w:left="354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920BD4">
                              <w:rPr>
                                <w:rFonts w:ascii="Arial" w:hAnsi="Arial" w:cs="Arial"/>
                                <w:b/>
                              </w:rPr>
                              <w:t>Nacionalidad: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Mexicana</w:t>
                            </w:r>
                          </w:p>
                          <w:p w:rsidR="00C813FF" w:rsidRPr="00345123" w:rsidRDefault="00C813FF" w:rsidP="00645BCE">
                            <w:pPr>
                              <w:ind w:left="3540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" o:spid="_x0000_s1027" style="position:absolute;margin-left:-80.05pt;margin-top:-21.4pt;width:584.6pt;height:143.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" fillcolor="#d8d8d8 [2732]" strokecolor="#5a5a5a">
                <v:textbox>
                  <w:txbxContent>
                    <w:p w:rsidR="00645BCE" w:rsidRPr="00345123" w:rsidRDefault="00C813FF" w:rsidP="00645BCE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color w:val="FFFFFF"/>
                        </w:rPr>
                        <w:t xml:space="preserve">                            </w:t>
                      </w:r>
                      <w:r w:rsidR="00645BCE">
                        <w:rPr>
                          <w:color w:val="FFFFFF"/>
                        </w:rPr>
                        <w:t xml:space="preserve">            </w:t>
                      </w:r>
                    </w:p>
                    <w:p w:rsidR="00645BCE" w:rsidRDefault="00C813FF" w:rsidP="00645BCE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</w:t>
                      </w:r>
                      <w:r w:rsidR="00645BCE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ab/>
                      </w:r>
                      <w:r w:rsidR="00645BCE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656F9C">
                        <w:rPr>
                          <w:rFonts w:ascii="Arial" w:hAnsi="Arial" w:cs="Arial"/>
                          <w:b/>
                        </w:rPr>
                        <w:t>Name</w:t>
                      </w:r>
                      <w:proofErr w:type="spellEnd"/>
                      <w:r w:rsidR="00645BCE" w:rsidRPr="000203F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45BCE" w:rsidRPr="000203FB">
                        <w:rPr>
                          <w:rFonts w:ascii="Arial" w:hAnsi="Arial" w:cs="Arial"/>
                        </w:rPr>
                        <w:t xml:space="preserve"> M</w:t>
                      </w:r>
                      <w:r w:rsidR="00645BCE">
                        <w:rPr>
                          <w:rFonts w:ascii="Arial" w:hAnsi="Arial" w:cs="Arial"/>
                        </w:rPr>
                        <w:t>aría Guadalupe Caballero Cruz.</w:t>
                      </w:r>
                      <w:r w:rsidR="00645BCE" w:rsidRPr="00867551">
                        <w:rPr>
                          <w:rFonts w:ascii="Times New Roman" w:eastAsia="Times New Roman" w:hAnsi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</w:p>
                    <w:p w:rsidR="00645BCE" w:rsidRDefault="00656F9C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Birthdate</w:t>
                      </w:r>
                      <w:proofErr w:type="spellEnd"/>
                      <w:r w:rsidR="00645BCE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r w:rsidR="00645BCE">
                        <w:rPr>
                          <w:rFonts w:ascii="Arial" w:hAnsi="Arial" w:cs="Arial"/>
                        </w:rPr>
                        <w:t>30-Junio-1996</w:t>
                      </w:r>
                      <w:r w:rsidR="00645BCE">
                        <w:rPr>
                          <w:rFonts w:ascii="Arial" w:hAnsi="Arial" w:cs="Arial"/>
                          <w:b/>
                        </w:rPr>
                        <w:tab/>
                      </w:r>
                      <w:r w:rsidR="00645BCE">
                        <w:rPr>
                          <w:rFonts w:ascii="Arial" w:hAnsi="Arial" w:cs="Arial"/>
                          <w:b/>
                        </w:rPr>
                        <w:tab/>
                      </w:r>
                      <w:r w:rsidR="00645BCE">
                        <w:rPr>
                          <w:rFonts w:ascii="Arial" w:hAnsi="Arial" w:cs="Arial"/>
                          <w:b/>
                        </w:rPr>
                        <w:tab/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Age</w:t>
                      </w:r>
                      <w:proofErr w:type="spellEnd"/>
                      <w:r w:rsidR="00645BCE" w:rsidRPr="000203F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74EC6">
                        <w:rPr>
                          <w:rFonts w:ascii="Arial" w:hAnsi="Arial" w:cs="Arial"/>
                        </w:rPr>
                        <w:t xml:space="preserve"> 20</w:t>
                      </w:r>
                    </w:p>
                    <w:p w:rsidR="00645BCE" w:rsidRPr="00645BCE" w:rsidRDefault="00645BCE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r w:rsidRPr="00846B38">
                        <w:rPr>
                          <w:rFonts w:ascii="Arial" w:hAnsi="Arial" w:cs="Arial"/>
                          <w:b/>
                        </w:rPr>
                        <w:t>CURP:</w:t>
                      </w:r>
                      <w:r>
                        <w:rPr>
                          <w:rFonts w:ascii="Arial" w:hAnsi="Arial" w:cs="Arial"/>
                        </w:rPr>
                        <w:t xml:space="preserve"> CACG960630MMNBRD08</w:t>
                      </w:r>
                    </w:p>
                    <w:p w:rsidR="00645BCE" w:rsidRDefault="00656F9C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Address</w:t>
                      </w:r>
                      <w:proofErr w:type="spellEnd"/>
                      <w:r w:rsidR="00645BCE" w:rsidRPr="000203F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45BCE">
                        <w:rPr>
                          <w:rFonts w:ascii="Arial" w:hAnsi="Arial" w:cs="Arial"/>
                        </w:rPr>
                        <w:t xml:space="preserve"> Calle San Ignacio s/n, Localidad Ucareo, 58962,</w:t>
                      </w:r>
                    </w:p>
                    <w:p w:rsidR="00645BCE" w:rsidRDefault="003806EE" w:rsidP="00645BCE">
                      <w:pPr>
                        <w:spacing w:line="276" w:lineRule="auto"/>
                        <w:ind w:left="2124" w:firstLine="708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Zinapé</w:t>
                      </w:r>
                      <w:r w:rsidR="00645BCE">
                        <w:rPr>
                          <w:rFonts w:ascii="Arial" w:hAnsi="Arial" w:cs="Arial"/>
                        </w:rPr>
                        <w:t>cuaro</w:t>
                      </w:r>
                      <w:proofErr w:type="spellEnd"/>
                      <w:r w:rsidR="00645BCE">
                        <w:rPr>
                          <w:rFonts w:ascii="Arial" w:hAnsi="Arial" w:cs="Arial"/>
                        </w:rPr>
                        <w:t>, Michoacán.</w:t>
                      </w:r>
                    </w:p>
                    <w:p w:rsidR="00645BCE" w:rsidRDefault="00656F9C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Phone</w:t>
                      </w:r>
                      <w:proofErr w:type="spellEnd"/>
                      <w:r w:rsidR="00645BCE" w:rsidRPr="00920BD4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D000AD">
                        <w:rPr>
                          <w:rFonts w:ascii="Arial" w:hAnsi="Arial" w:cs="Arial"/>
                        </w:rPr>
                        <w:t xml:space="preserve"> 44</w:t>
                      </w:r>
                      <w:r w:rsidR="00C74EC6">
                        <w:rPr>
                          <w:rFonts w:ascii="Arial" w:hAnsi="Arial" w:cs="Arial"/>
                        </w:rPr>
                        <w:t>7</w:t>
                      </w:r>
                      <w:r w:rsidR="00D000AD">
                        <w:rPr>
                          <w:rFonts w:ascii="Arial" w:hAnsi="Arial" w:cs="Arial"/>
                        </w:rPr>
                        <w:t>-1</w:t>
                      </w:r>
                      <w:r w:rsidR="00C74EC6">
                        <w:rPr>
                          <w:rFonts w:ascii="Arial" w:hAnsi="Arial" w:cs="Arial"/>
                        </w:rPr>
                        <w:t>26-35-87</w:t>
                      </w:r>
                    </w:p>
                    <w:p w:rsidR="00645BCE" w:rsidRDefault="00656F9C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Email</w:t>
                      </w:r>
                      <w:r w:rsidR="00645BCE" w:rsidRPr="00920BD4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hyperlink r:id="rId12" w:history="1">
                        <w:r w:rsidR="00645BCE" w:rsidRPr="00541069">
                          <w:rPr>
                            <w:rStyle w:val="Hipervnculo"/>
                            <w:rFonts w:ascii="Arial" w:hAnsi="Arial" w:cs="Arial"/>
                            <w:u w:val="none"/>
                          </w:rPr>
                          <w:t>magpe.informatica@gmail.com</w:t>
                        </w:r>
                      </w:hyperlink>
                    </w:p>
                    <w:p w:rsidR="00645BCE" w:rsidRDefault="00656F9C" w:rsidP="00645BCE">
                      <w:pPr>
                        <w:spacing w:line="276" w:lineRule="auto"/>
                        <w:ind w:left="2832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Civil Status</w:t>
                      </w:r>
                      <w:r w:rsidR="00645BCE" w:rsidRPr="00920BD4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645BCE">
                        <w:rPr>
                          <w:rFonts w:ascii="Arial" w:hAnsi="Arial" w:cs="Arial"/>
                        </w:rPr>
                        <w:t xml:space="preserve"> S</w:t>
                      </w:r>
                      <w:r w:rsidR="003E72B9">
                        <w:rPr>
                          <w:rFonts w:ascii="Arial" w:hAnsi="Arial" w:cs="Arial"/>
                        </w:rPr>
                        <w:t>ingle</w:t>
                      </w:r>
                      <w:r w:rsidR="00645BCE">
                        <w:rPr>
                          <w:rFonts w:ascii="Arial" w:hAnsi="Arial" w:cs="Arial"/>
                        </w:rPr>
                        <w:tab/>
                      </w:r>
                      <w:r w:rsidR="00645BCE">
                        <w:rPr>
                          <w:rFonts w:ascii="Arial" w:hAnsi="Arial" w:cs="Arial"/>
                        </w:rPr>
                        <w:tab/>
                      </w:r>
                      <w:r w:rsidR="00645BCE">
                        <w:rPr>
                          <w:rFonts w:ascii="Arial" w:hAnsi="Arial" w:cs="Arial"/>
                        </w:rPr>
                        <w:tab/>
                      </w:r>
                    </w:p>
                    <w:p w:rsidR="00645BCE" w:rsidRDefault="00645BCE" w:rsidP="00645BCE">
                      <w:pPr>
                        <w:spacing w:line="360" w:lineRule="auto"/>
                        <w:ind w:left="3540"/>
                        <w:jc w:val="both"/>
                        <w:rPr>
                          <w:rFonts w:ascii="Arial" w:hAnsi="Arial" w:cs="Arial"/>
                        </w:rPr>
                      </w:pPr>
                      <w:r w:rsidRPr="00920BD4">
                        <w:rPr>
                          <w:rFonts w:ascii="Arial" w:hAnsi="Arial" w:cs="Arial"/>
                          <w:b/>
                        </w:rPr>
                        <w:t>Nacionalidad:</w:t>
                      </w:r>
                      <w:r>
                        <w:rPr>
                          <w:rFonts w:ascii="Arial" w:hAnsi="Arial" w:cs="Arial"/>
                        </w:rPr>
                        <w:t xml:space="preserve"> Mexicana</w:t>
                      </w:r>
                    </w:p>
                    <w:p w:rsidR="00C813FF" w:rsidRPr="00345123" w:rsidRDefault="00C813FF" w:rsidP="00645BCE">
                      <w:pPr>
                        <w:ind w:left="3540"/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6D728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976BDF7" wp14:editId="1B6286A6">
                <wp:simplePos x="0" y="0"/>
                <wp:positionH relativeFrom="column">
                  <wp:posOffset>-481330</wp:posOffset>
                </wp:positionH>
                <wp:positionV relativeFrom="paragraph">
                  <wp:posOffset>-895350</wp:posOffset>
                </wp:positionV>
                <wp:extent cx="5396230" cy="1123950"/>
                <wp:effectExtent l="4445" t="0" r="0" b="0"/>
                <wp:wrapSquare wrapText="bothSides"/>
                <wp:docPr id="17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23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Default="00AD3A5C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-37.9pt;margin-top:-70.5pt;width:424.9pt;height:88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" filled="f" stroked="f">
                <v:textbox>
                  <w:txbxContent>
                    <w:p w:rsidR="00AD3A5C" w:rsidRDefault="00AD3A5C"/>
                  </w:txbxContent>
                </v:textbox>
                <w10:wrap type="square"/>
              </v:shape>
            </w:pict>
          </mc:Fallback>
        </mc:AlternateContent>
      </w:r>
    </w:p>
    <w:p w:rsidR="00A70072" w:rsidRPr="00A70072" w:rsidRDefault="00DE0A15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96EB9A7" wp14:editId="47D507A5">
                <wp:simplePos x="0" y="0"/>
                <wp:positionH relativeFrom="column">
                  <wp:posOffset>2873375</wp:posOffset>
                </wp:positionH>
                <wp:positionV relativeFrom="paragraph">
                  <wp:posOffset>39370</wp:posOffset>
                </wp:positionV>
                <wp:extent cx="3411855" cy="1633220"/>
                <wp:effectExtent l="0" t="0" r="0" b="0"/>
                <wp:wrapTight wrapText="bothSides">
                  <wp:wrapPolygon edited="0">
                    <wp:start x="241" y="756"/>
                    <wp:lineTo x="241" y="20659"/>
                    <wp:lineTo x="21226" y="20659"/>
                    <wp:lineTo x="21226" y="756"/>
                    <wp:lineTo x="241" y="756"/>
                  </wp:wrapPolygon>
                </wp:wrapTight>
                <wp:docPr id="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163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760B" w:rsidRPr="00C613C0" w:rsidRDefault="00A50DD9" w:rsidP="0096760B">
                            <w:pPr>
                              <w:jc w:val="both"/>
                              <w:rPr>
                                <w:rFonts w:ascii="Arial" w:hAnsi="Arial"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PROFESSIONAL OBJECT IVE</w:t>
                            </w:r>
                          </w:p>
                          <w:p w:rsidR="0096760B" w:rsidRPr="00B476C7" w:rsidRDefault="0096760B" w:rsidP="0096760B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DE0A15" w:rsidRPr="00DE0A15" w:rsidRDefault="00DE0A15" w:rsidP="00DE0A15">
                            <w:pPr>
                              <w:pStyle w:val="HTMLconformatoprevio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E0A1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"/>
                              </w:rPr>
                              <w:t>To be part of a medium-term work team and consolidate myself professionally in a company, where I can play my knowledge and skills to grow in the workforce, personal and intellectual.</w:t>
                            </w:r>
                          </w:p>
                          <w:p w:rsidR="0096760B" w:rsidRDefault="0096760B" w:rsidP="0096760B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6760B" w:rsidRPr="00B476C7" w:rsidRDefault="0096760B" w:rsidP="0096760B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9" type="#_x0000_t202" style="position:absolute;margin-left:226.25pt;margin-top:3.1pt;width:268.65pt;height:128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" filled="f" stroked="f">
                <v:textbox inset=",7.2pt,,7.2pt">
                  <w:txbxContent>
                    <w:p w:rsidR="0096760B" w:rsidRPr="00C613C0" w:rsidRDefault="00A50DD9" w:rsidP="0096760B">
                      <w:pPr>
                        <w:jc w:val="both"/>
                        <w:rPr>
                          <w:rFonts w:ascii="Arial" w:hAnsi="Arial"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PROFESSIONAL OBJECT IVE</w:t>
                      </w:r>
                    </w:p>
                    <w:p w:rsidR="0096760B" w:rsidRPr="00B476C7" w:rsidRDefault="0096760B" w:rsidP="0096760B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DE0A15" w:rsidRPr="00DE0A15" w:rsidRDefault="00DE0A15" w:rsidP="00DE0A15">
                      <w:pPr>
                        <w:pStyle w:val="HTMLconformatoprevio"/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DE0A15">
                        <w:rPr>
                          <w:rFonts w:ascii="Arial" w:hAnsi="Arial" w:cs="Arial"/>
                          <w:sz w:val="24"/>
                          <w:szCs w:val="24"/>
                          <w:lang w:val="en"/>
                        </w:rPr>
                        <w:t>To be part of a medium-term work team and consolidate myself professionally in a company, where I can play my knowledge and skills to grow in the workforce, personal and intellectual.</w:t>
                      </w:r>
                    </w:p>
                    <w:p w:rsidR="0096760B" w:rsidRDefault="0096760B" w:rsidP="0096760B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96760B" w:rsidRPr="00B476C7" w:rsidRDefault="0096760B" w:rsidP="0096760B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A43F8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255" behindDoc="0" locked="0" layoutInCell="1" allowOverlap="1" wp14:anchorId="76B20A33" wp14:editId="273E3B1E">
                <wp:simplePos x="0" y="0"/>
                <wp:positionH relativeFrom="column">
                  <wp:posOffset>-811530</wp:posOffset>
                </wp:positionH>
                <wp:positionV relativeFrom="paragraph">
                  <wp:posOffset>104140</wp:posOffset>
                </wp:positionV>
                <wp:extent cx="3411855" cy="1565910"/>
                <wp:effectExtent l="0" t="0" r="0" b="0"/>
                <wp:wrapTight wrapText="bothSides">
                  <wp:wrapPolygon edited="0">
                    <wp:start x="241" y="788"/>
                    <wp:lineTo x="241" y="20759"/>
                    <wp:lineTo x="21226" y="20759"/>
                    <wp:lineTo x="21226" y="788"/>
                    <wp:lineTo x="241" y="788"/>
                  </wp:wrapPolygon>
                </wp:wrapTight>
                <wp:docPr id="1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855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3EA9" w:rsidRPr="00C613C0" w:rsidRDefault="00323EA9" w:rsidP="00323EA9">
                            <w:pPr>
                              <w:jc w:val="both"/>
                              <w:rPr>
                                <w:rFonts w:ascii="Arial" w:hAnsi="Arial"/>
                                <w:color w:val="FF6666"/>
                                <w:sz w:val="28"/>
                                <w:szCs w:val="28"/>
                              </w:rPr>
                            </w:pPr>
                            <w:r w:rsidRPr="00C613C0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ERSONAL</w:t>
                            </w:r>
                            <w:r w:rsidR="00013E97"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 xml:space="preserve"> OBJECTIVE</w:t>
                            </w:r>
                          </w:p>
                          <w:p w:rsidR="00323EA9" w:rsidRPr="00B476C7" w:rsidRDefault="00323EA9" w:rsidP="00323EA9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A9707C" w:rsidRPr="00A9707C" w:rsidRDefault="00A9707C" w:rsidP="00A9707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360" w:lineRule="auto"/>
                              <w:jc w:val="both"/>
                              <w:rPr>
                                <w:rFonts w:ascii="Arial" w:eastAsia="Times New Roman" w:hAnsi="Arial" w:cs="Arial"/>
                                <w:lang w:val="es-MX" w:eastAsia="es-MX"/>
                              </w:rPr>
                            </w:pPr>
                            <w:r w:rsidRPr="00A9707C">
                              <w:rPr>
                                <w:rFonts w:ascii="Arial" w:eastAsia="Times New Roman" w:hAnsi="Arial" w:cs="Arial"/>
                                <w:lang w:val="en" w:eastAsia="es-MX"/>
                              </w:rPr>
                              <w:t xml:space="preserve">Be a committed and motivated person with my personal growth </w:t>
                            </w:r>
                            <w:r w:rsidR="00DE0A15">
                              <w:rPr>
                                <w:rFonts w:ascii="Arial" w:eastAsia="Times New Roman" w:hAnsi="Arial" w:cs="Arial"/>
                                <w:lang w:val="en" w:eastAsia="es-MX"/>
                              </w:rPr>
                              <w:t xml:space="preserve">in the short term </w:t>
                            </w:r>
                            <w:r w:rsidRPr="00A9707C">
                              <w:rPr>
                                <w:rFonts w:ascii="Arial" w:eastAsia="Times New Roman" w:hAnsi="Arial" w:cs="Arial"/>
                                <w:lang w:val="en" w:eastAsia="es-MX"/>
                              </w:rPr>
                              <w:t>taking courses of personal improvement that allow me to grow as a person and professional.</w:t>
                            </w:r>
                          </w:p>
                          <w:p w:rsidR="00323EA9" w:rsidRPr="00B476C7" w:rsidRDefault="00323EA9" w:rsidP="00323EA9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63.9pt;margin-top:8.2pt;width:268.65pt;height:123.3pt;z-index:251680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" filled="f" stroked="f">
                <v:textbox inset=",7.2pt,,7.2pt">
                  <w:txbxContent>
                    <w:p w:rsidR="00323EA9" w:rsidRPr="00C613C0" w:rsidRDefault="00323EA9" w:rsidP="00323EA9">
                      <w:pPr>
                        <w:jc w:val="both"/>
                        <w:rPr>
                          <w:rFonts w:ascii="Arial" w:hAnsi="Arial"/>
                          <w:color w:val="FF6666"/>
                          <w:sz w:val="28"/>
                          <w:szCs w:val="28"/>
                        </w:rPr>
                      </w:pPr>
                      <w:r w:rsidRPr="00C613C0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ERSONAL</w:t>
                      </w:r>
                      <w:r w:rsidR="00013E97"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 xml:space="preserve"> OBJECTIVE</w:t>
                      </w:r>
                    </w:p>
                    <w:p w:rsidR="00323EA9" w:rsidRPr="00B476C7" w:rsidRDefault="00323EA9" w:rsidP="00323EA9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A9707C" w:rsidRPr="00A9707C" w:rsidRDefault="00A9707C" w:rsidP="00A9707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360" w:lineRule="auto"/>
                        <w:jc w:val="both"/>
                        <w:rPr>
                          <w:rFonts w:ascii="Arial" w:eastAsia="Times New Roman" w:hAnsi="Arial" w:cs="Arial"/>
                          <w:lang w:val="es-MX" w:eastAsia="es-MX"/>
                        </w:rPr>
                      </w:pPr>
                      <w:r w:rsidRPr="00A9707C">
                        <w:rPr>
                          <w:rFonts w:ascii="Arial" w:eastAsia="Times New Roman" w:hAnsi="Arial" w:cs="Arial"/>
                          <w:lang w:val="en" w:eastAsia="es-MX"/>
                        </w:rPr>
                        <w:t xml:space="preserve">Be a committed and motivated person with my personal growth </w:t>
                      </w:r>
                      <w:r w:rsidR="00DE0A15">
                        <w:rPr>
                          <w:rFonts w:ascii="Arial" w:eastAsia="Times New Roman" w:hAnsi="Arial" w:cs="Arial"/>
                          <w:lang w:val="en" w:eastAsia="es-MX"/>
                        </w:rPr>
                        <w:t xml:space="preserve">in the short term </w:t>
                      </w:r>
                      <w:r w:rsidRPr="00A9707C">
                        <w:rPr>
                          <w:rFonts w:ascii="Arial" w:eastAsia="Times New Roman" w:hAnsi="Arial" w:cs="Arial"/>
                          <w:lang w:val="en" w:eastAsia="es-MX"/>
                        </w:rPr>
                        <w:t>taking courses of personal improvement that allow me to grow as a person and professional.</w:t>
                      </w:r>
                    </w:p>
                    <w:p w:rsidR="00323EA9" w:rsidRPr="00B476C7" w:rsidRDefault="00323EA9" w:rsidP="00323EA9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-2348865</wp:posOffset>
                </wp:positionH>
                <wp:positionV relativeFrom="paragraph">
                  <wp:posOffset>68580</wp:posOffset>
                </wp:positionV>
                <wp:extent cx="7200900" cy="0"/>
                <wp:effectExtent l="13335" t="11430" r="5715" b="7620"/>
                <wp:wrapNone/>
                <wp:docPr id="11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5.4pt" to="382.0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qh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" stroked="f"/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C613C0" w:rsidRDefault="00C613C0" w:rsidP="00A70072"/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3A5FAD6" wp14:editId="7194DACD">
                <wp:simplePos x="0" y="0"/>
                <wp:positionH relativeFrom="column">
                  <wp:posOffset>-2348865</wp:posOffset>
                </wp:positionH>
                <wp:positionV relativeFrom="paragraph">
                  <wp:posOffset>3455035</wp:posOffset>
                </wp:positionV>
                <wp:extent cx="7200900" cy="0"/>
                <wp:effectExtent l="13335" t="6985" r="5715" b="12065"/>
                <wp:wrapNone/>
                <wp:docPr id="5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272.05pt" to="382.05pt,2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" stroked="f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1240BC" wp14:editId="334A349B">
                <wp:simplePos x="0" y="0"/>
                <wp:positionH relativeFrom="column">
                  <wp:posOffset>-2348865</wp:posOffset>
                </wp:positionH>
                <wp:positionV relativeFrom="paragraph">
                  <wp:posOffset>1247140</wp:posOffset>
                </wp:positionV>
                <wp:extent cx="7200900" cy="0"/>
                <wp:effectExtent l="13335" t="8890" r="5715" b="10160"/>
                <wp:wrapNone/>
                <wp:docPr id="4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4.95pt,98.2pt" to="382.05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Yk5wEAAM0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" stroked="f"/>
            </w:pict>
          </mc:Fallback>
        </mc:AlternateContent>
      </w:r>
    </w:p>
    <w:p w:rsidR="00A70072" w:rsidRPr="00A70072" w:rsidRDefault="006D728F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D0DCA6" wp14:editId="27ADAAF1">
                <wp:simplePos x="0" y="0"/>
                <wp:positionH relativeFrom="column">
                  <wp:posOffset>-913765</wp:posOffset>
                </wp:positionH>
                <wp:positionV relativeFrom="paragraph">
                  <wp:posOffset>2514600</wp:posOffset>
                </wp:positionV>
                <wp:extent cx="7200900" cy="0"/>
                <wp:effectExtent l="10160" t="9525" r="8890" b="9525"/>
                <wp:wrapNone/>
                <wp:docPr id="3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198pt" to="495.0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" stroked="f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83A2D6" wp14:editId="710AC9ED">
                <wp:simplePos x="0" y="0"/>
                <wp:positionH relativeFrom="column">
                  <wp:posOffset>-913765</wp:posOffset>
                </wp:positionH>
                <wp:positionV relativeFrom="paragraph">
                  <wp:posOffset>-342265</wp:posOffset>
                </wp:positionV>
                <wp:extent cx="7200900" cy="0"/>
                <wp:effectExtent l="10160" t="10160" r="8890" b="8890"/>
                <wp:wrapNone/>
                <wp:docPr id="1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1.95pt,-26.95pt" to="495.05pt,-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WWc5w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" stroked="f"/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C613C0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BAC192F" wp14:editId="744F011A">
                <wp:simplePos x="0" y="0"/>
                <wp:positionH relativeFrom="column">
                  <wp:posOffset>-869315</wp:posOffset>
                </wp:positionH>
                <wp:positionV relativeFrom="paragraph">
                  <wp:posOffset>847090</wp:posOffset>
                </wp:positionV>
                <wp:extent cx="7200900" cy="4140200"/>
                <wp:effectExtent l="0" t="0" r="0" b="0"/>
                <wp:wrapSquare wrapText="bothSides"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4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0B117C" w:rsidRDefault="00A50DD9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ACADEMIC FORMATION</w:t>
                            </w:r>
                          </w:p>
                          <w:p w:rsidR="00AB0770" w:rsidRDefault="00AB0770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7D4525" w:rsidRDefault="007D4525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3F31C6" w:rsidRDefault="003F31C6" w:rsidP="003F31C6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67551">
                              <w:rPr>
                                <w:rFonts w:ascii="Arial" w:hAnsi="Arial" w:cs="Arial"/>
                              </w:rPr>
                              <w:t>Universidad Tecnológica de León</w:t>
                            </w:r>
                            <w:r>
                              <w:rPr>
                                <w:rFonts w:ascii="Arial" w:hAnsi="Arial" w:cs="Arial"/>
                              </w:rPr>
                              <w:t>, Unidad Académica del Sureste.</w:t>
                            </w:r>
                          </w:p>
                          <w:p w:rsidR="003F31C6" w:rsidRDefault="00A50DD9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Career</w:t>
                            </w:r>
                            <w:proofErr w:type="spellEnd"/>
                            <w:r w:rsidR="003F31C6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3F31C6">
                              <w:rPr>
                                <w:rFonts w:ascii="Arial" w:hAnsi="Arial" w:cs="Arial"/>
                              </w:rPr>
                              <w:t xml:space="preserve"> Ingeniería en Tecnologías de Información y Comunicación.</w:t>
                            </w:r>
                          </w:p>
                          <w:p w:rsidR="003F31C6" w:rsidRDefault="00A50DD9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Year</w:t>
                            </w:r>
                            <w:proofErr w:type="spellEnd"/>
                            <w:r w:rsidR="003F31C6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3F31C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September</w:t>
                            </w:r>
                            <w:proofErr w:type="spellEnd"/>
                            <w:r w:rsidR="002C165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3F31C6">
                              <w:rPr>
                                <w:rFonts w:ascii="Arial" w:hAnsi="Arial" w:cs="Arial"/>
                              </w:rPr>
                              <w:t xml:space="preserve">2016 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Currently</w:t>
                            </w:r>
                            <w:proofErr w:type="spellEnd"/>
                            <w:r w:rsidR="003F31C6" w:rsidRPr="0084210E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3F31C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Studying</w:t>
                            </w:r>
                            <w:proofErr w:type="spellEnd"/>
                            <w:r w:rsidR="002D3277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3F31C6" w:rsidRPr="00FE5B67" w:rsidRDefault="00A50DD9" w:rsidP="003F31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proofErr w:type="spellEnd"/>
                            <w:r w:rsidR="003F31C6" w:rsidRPr="00FE5B67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3F31C6" w:rsidRPr="00FE5B67">
                              <w:rPr>
                                <w:rFonts w:ascii="Arial" w:hAnsi="Arial" w:cs="Arial"/>
                              </w:rPr>
                              <w:t xml:space="preserve"> Carretera Acámbaro-</w:t>
                            </w:r>
                            <w:proofErr w:type="spellStart"/>
                            <w:r w:rsidR="003F31C6" w:rsidRPr="00FE5B67">
                              <w:rPr>
                                <w:rFonts w:ascii="Arial" w:hAnsi="Arial" w:cs="Arial"/>
                              </w:rPr>
                              <w:t>Tarandacuao</w:t>
                            </w:r>
                            <w:proofErr w:type="spellEnd"/>
                            <w:r w:rsidR="003F31C6" w:rsidRPr="00FE5B67">
                              <w:rPr>
                                <w:rFonts w:ascii="Arial" w:hAnsi="Arial" w:cs="Arial"/>
                              </w:rPr>
                              <w:t>, km 8, Colonia San Miguel del Puerto.</w:t>
                            </w:r>
                          </w:p>
                          <w:p w:rsidR="000802E1" w:rsidRDefault="00A50DD9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Phone</w:t>
                            </w:r>
                            <w:proofErr w:type="spellEnd"/>
                            <w:r w:rsidR="003F31C6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3F31C6">
                              <w:rPr>
                                <w:rFonts w:ascii="Arial" w:hAnsi="Arial" w:cs="Arial"/>
                              </w:rPr>
                              <w:t xml:space="preserve"> 15-50-600</w:t>
                            </w:r>
                          </w:p>
                          <w:p w:rsidR="007D4525" w:rsidRPr="004441DA" w:rsidRDefault="007D4525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C613C0" w:rsidRDefault="00AD3A5C" w:rsidP="00C613C0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613C0" w:rsidRPr="00867551">
                              <w:rPr>
                                <w:rFonts w:ascii="Arial" w:hAnsi="Arial" w:cs="Arial"/>
                              </w:rPr>
                              <w:t>Universidad Tecnológica de León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>, Unidad Académica del Sureste.</w:t>
                            </w:r>
                          </w:p>
                          <w:p w:rsidR="000B117C" w:rsidRDefault="000904F5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Career</w:t>
                            </w:r>
                            <w:proofErr w:type="spellEnd"/>
                            <w:r w:rsidR="00C613C0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 xml:space="preserve"> Técnico Superior Universitario en Tecnologías de Información y Comunicación</w:t>
                            </w:r>
                            <w:r w:rsidR="000B117C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C613C0" w:rsidRDefault="000904F5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Tittle</w:t>
                            </w:r>
                            <w:proofErr w:type="spellEnd"/>
                            <w:r w:rsidR="000B117C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 xml:space="preserve">In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="002D327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process</w:t>
                            </w:r>
                            <w:proofErr w:type="spellEnd"/>
                            <w:r w:rsidR="002D3277"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C74EC6" w:rsidRPr="00C74EC6" w:rsidRDefault="000904F5" w:rsidP="00C74EC6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Average</w:t>
                            </w:r>
                            <w:proofErr w:type="spellEnd"/>
                            <w:r w:rsidR="00C74EC6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r w:rsidR="000B117C">
                              <w:rPr>
                                <w:rFonts w:ascii="Arial" w:hAnsi="Arial" w:cs="Arial"/>
                              </w:rPr>
                              <w:t>9.4</w:t>
                            </w:r>
                          </w:p>
                          <w:p w:rsidR="00C613C0" w:rsidRDefault="000904F5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Year</w:t>
                            </w:r>
                            <w:proofErr w:type="spellEnd"/>
                            <w:r w:rsidR="00C613C0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September</w:t>
                            </w:r>
                            <w:proofErr w:type="spellEnd"/>
                            <w:r w:rsidR="009667E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>2014</w:t>
                            </w:r>
                            <w:r w:rsidR="009667E5">
                              <w:rPr>
                                <w:rFonts w:ascii="Arial" w:hAnsi="Arial" w:cs="Arial"/>
                              </w:rPr>
                              <w:t xml:space="preserve"> – </w:t>
                            </w:r>
                            <w:proofErr w:type="spellStart"/>
                            <w:r w:rsidR="009667E5">
                              <w:rPr>
                                <w:rFonts w:ascii="Arial" w:hAnsi="Arial" w:cs="Arial"/>
                              </w:rPr>
                              <w:t>A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>ugust</w:t>
                            </w:r>
                            <w:proofErr w:type="spellEnd"/>
                            <w:r w:rsidR="009667E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C74EC6">
                              <w:rPr>
                                <w:rFonts w:ascii="Arial" w:hAnsi="Arial" w:cs="Arial"/>
                              </w:rPr>
                              <w:t>2016.</w:t>
                            </w:r>
                          </w:p>
                          <w:p w:rsidR="00C613C0" w:rsidRPr="00FE5B67" w:rsidRDefault="000904F5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proofErr w:type="spellEnd"/>
                            <w:r w:rsidR="00C613C0" w:rsidRPr="00FE5B67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613C0" w:rsidRPr="00FE5B67">
                              <w:rPr>
                                <w:rFonts w:ascii="Arial" w:hAnsi="Arial" w:cs="Arial"/>
                              </w:rPr>
                              <w:t xml:space="preserve"> Carretera Acámbaro-</w:t>
                            </w:r>
                            <w:proofErr w:type="spellStart"/>
                            <w:r w:rsidR="00C613C0" w:rsidRPr="00FE5B67">
                              <w:rPr>
                                <w:rFonts w:ascii="Arial" w:hAnsi="Arial" w:cs="Arial"/>
                              </w:rPr>
                              <w:t>Tarandacuao</w:t>
                            </w:r>
                            <w:proofErr w:type="spellEnd"/>
                            <w:r w:rsidR="00C613C0" w:rsidRPr="00FE5B67">
                              <w:rPr>
                                <w:rFonts w:ascii="Arial" w:hAnsi="Arial" w:cs="Arial"/>
                              </w:rPr>
                              <w:t>, km 8, Colonia San Miguel del Puerto.</w:t>
                            </w:r>
                          </w:p>
                          <w:p w:rsidR="000802E1" w:rsidRPr="004441DA" w:rsidRDefault="000904F5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Phone</w:t>
                            </w:r>
                            <w:proofErr w:type="spellEnd"/>
                            <w:r w:rsidR="00C613C0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613C0">
                              <w:rPr>
                                <w:rFonts w:ascii="Arial" w:hAnsi="Arial" w:cs="Arial"/>
                              </w:rPr>
                              <w:t xml:space="preserve"> 15-50-600</w:t>
                            </w:r>
                          </w:p>
                          <w:p w:rsidR="00D97A0F" w:rsidRDefault="00D97A0F" w:rsidP="00C613C0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D3A5C" w:rsidRPr="00E02E0A" w:rsidRDefault="00AD3A5C" w:rsidP="00C613C0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1" type="#_x0000_t202" style="position:absolute;margin-left:-68.45pt;margin-top:66.7pt;width:567pt;height:32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" filled="f" stroked="f">
                <v:path arrowok="t"/>
                <v:textbox>
                  <w:txbxContent>
                    <w:p w:rsidR="000B117C" w:rsidRDefault="00A50DD9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ACADEMIC FORMATION</w:t>
                      </w:r>
                    </w:p>
                    <w:p w:rsidR="00AB0770" w:rsidRDefault="00AB0770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7D4525" w:rsidRDefault="007D4525" w:rsidP="004F25B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3F31C6" w:rsidRDefault="003F31C6" w:rsidP="003F31C6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867551">
                        <w:rPr>
                          <w:rFonts w:ascii="Arial" w:hAnsi="Arial" w:cs="Arial"/>
                        </w:rPr>
                        <w:t>Universidad Tecnológica de León</w:t>
                      </w:r>
                      <w:r>
                        <w:rPr>
                          <w:rFonts w:ascii="Arial" w:hAnsi="Arial" w:cs="Arial"/>
                        </w:rPr>
                        <w:t>, Unidad Académica del Sureste.</w:t>
                      </w:r>
                    </w:p>
                    <w:p w:rsidR="003F31C6" w:rsidRDefault="00A50DD9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Career</w:t>
                      </w:r>
                      <w:proofErr w:type="spellEnd"/>
                      <w:r w:rsidR="003F31C6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3F31C6">
                        <w:rPr>
                          <w:rFonts w:ascii="Arial" w:hAnsi="Arial" w:cs="Arial"/>
                        </w:rPr>
                        <w:t xml:space="preserve"> Ingeniería en Tecnologías de Información y Comunicación.</w:t>
                      </w:r>
                    </w:p>
                    <w:p w:rsidR="003F31C6" w:rsidRDefault="00A50DD9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Year</w:t>
                      </w:r>
                      <w:proofErr w:type="spellEnd"/>
                      <w:r w:rsidR="003F31C6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3F31C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September</w:t>
                      </w:r>
                      <w:proofErr w:type="spellEnd"/>
                      <w:r w:rsidR="002C1658">
                        <w:rPr>
                          <w:rFonts w:ascii="Arial" w:hAnsi="Arial" w:cs="Arial"/>
                        </w:rPr>
                        <w:t xml:space="preserve"> </w:t>
                      </w:r>
                      <w:r w:rsidR="003F31C6">
                        <w:rPr>
                          <w:rFonts w:ascii="Arial" w:hAnsi="Arial" w:cs="Arial"/>
                        </w:rPr>
                        <w:t xml:space="preserve">2016 y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Currently</w:t>
                      </w:r>
                      <w:proofErr w:type="spellEnd"/>
                      <w:r w:rsidR="003F31C6" w:rsidRPr="0084210E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3F31C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Studying</w:t>
                      </w:r>
                      <w:proofErr w:type="spellEnd"/>
                      <w:r w:rsidR="002D3277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3F31C6" w:rsidRPr="00FE5B67" w:rsidRDefault="00A50DD9" w:rsidP="003F31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Address</w:t>
                      </w:r>
                      <w:proofErr w:type="spellEnd"/>
                      <w:r w:rsidR="003F31C6" w:rsidRPr="00FE5B67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3F31C6" w:rsidRPr="00FE5B67">
                        <w:rPr>
                          <w:rFonts w:ascii="Arial" w:hAnsi="Arial" w:cs="Arial"/>
                        </w:rPr>
                        <w:t xml:space="preserve"> Carretera Acámbaro-</w:t>
                      </w:r>
                      <w:proofErr w:type="spellStart"/>
                      <w:r w:rsidR="003F31C6" w:rsidRPr="00FE5B67">
                        <w:rPr>
                          <w:rFonts w:ascii="Arial" w:hAnsi="Arial" w:cs="Arial"/>
                        </w:rPr>
                        <w:t>Tarandacuao</w:t>
                      </w:r>
                      <w:proofErr w:type="spellEnd"/>
                      <w:r w:rsidR="003F31C6" w:rsidRPr="00FE5B67">
                        <w:rPr>
                          <w:rFonts w:ascii="Arial" w:hAnsi="Arial" w:cs="Arial"/>
                        </w:rPr>
                        <w:t>, km 8, Colonia San Miguel del Puerto.</w:t>
                      </w:r>
                    </w:p>
                    <w:p w:rsidR="000802E1" w:rsidRDefault="00A50DD9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Phone</w:t>
                      </w:r>
                      <w:proofErr w:type="spellEnd"/>
                      <w:r w:rsidR="003F31C6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3F31C6">
                        <w:rPr>
                          <w:rFonts w:ascii="Arial" w:hAnsi="Arial" w:cs="Arial"/>
                        </w:rPr>
                        <w:t xml:space="preserve"> 15-50-600</w:t>
                      </w:r>
                    </w:p>
                    <w:p w:rsidR="007D4525" w:rsidRPr="004441DA" w:rsidRDefault="007D4525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C613C0" w:rsidRDefault="00AD3A5C" w:rsidP="00C613C0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C613C0" w:rsidRPr="00867551">
                        <w:rPr>
                          <w:rFonts w:ascii="Arial" w:hAnsi="Arial" w:cs="Arial"/>
                        </w:rPr>
                        <w:t>Universidad Tecnológica de León</w:t>
                      </w:r>
                      <w:r w:rsidR="00C613C0">
                        <w:rPr>
                          <w:rFonts w:ascii="Arial" w:hAnsi="Arial" w:cs="Arial"/>
                        </w:rPr>
                        <w:t>, Unidad Académica del Sureste.</w:t>
                      </w:r>
                    </w:p>
                    <w:p w:rsidR="000B117C" w:rsidRDefault="000904F5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Career</w:t>
                      </w:r>
                      <w:proofErr w:type="spellEnd"/>
                      <w:r w:rsidR="00C613C0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613C0">
                        <w:rPr>
                          <w:rFonts w:ascii="Arial" w:hAnsi="Arial" w:cs="Arial"/>
                        </w:rPr>
                        <w:t xml:space="preserve"> Técnico Superior Universitario en Tecnologías de Información y Comunicación</w:t>
                      </w:r>
                      <w:r w:rsidR="000B117C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C613C0" w:rsidRDefault="000904F5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Tittle</w:t>
                      </w:r>
                      <w:proofErr w:type="spellEnd"/>
                      <w:r w:rsidR="000B117C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r w:rsidR="002D3277">
                        <w:rPr>
                          <w:rFonts w:ascii="Arial" w:hAnsi="Arial" w:cs="Arial"/>
                        </w:rPr>
                        <w:t xml:space="preserve">In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="002D327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process</w:t>
                      </w:r>
                      <w:proofErr w:type="spellEnd"/>
                      <w:r w:rsidR="002D3277">
                        <w:rPr>
                          <w:rFonts w:ascii="Arial" w:hAnsi="Arial" w:cs="Arial"/>
                        </w:rPr>
                        <w:t>.</w:t>
                      </w:r>
                      <w:r w:rsidR="00C613C0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C74EC6" w:rsidRPr="00C74EC6" w:rsidRDefault="000904F5" w:rsidP="00C74EC6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Average</w:t>
                      </w:r>
                      <w:proofErr w:type="spellEnd"/>
                      <w:r w:rsidR="00C74EC6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r w:rsidR="000B117C">
                        <w:rPr>
                          <w:rFonts w:ascii="Arial" w:hAnsi="Arial" w:cs="Arial"/>
                        </w:rPr>
                        <w:t>9.4</w:t>
                      </w:r>
                    </w:p>
                    <w:p w:rsidR="00C613C0" w:rsidRDefault="000904F5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Year</w:t>
                      </w:r>
                      <w:proofErr w:type="spellEnd"/>
                      <w:r w:rsidR="00C613C0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613C0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September</w:t>
                      </w:r>
                      <w:proofErr w:type="spellEnd"/>
                      <w:r w:rsidR="009667E5">
                        <w:rPr>
                          <w:rFonts w:ascii="Arial" w:hAnsi="Arial" w:cs="Arial"/>
                        </w:rPr>
                        <w:t xml:space="preserve"> </w:t>
                      </w:r>
                      <w:r w:rsidR="00C613C0">
                        <w:rPr>
                          <w:rFonts w:ascii="Arial" w:hAnsi="Arial" w:cs="Arial"/>
                        </w:rPr>
                        <w:t>2014</w:t>
                      </w:r>
                      <w:r w:rsidR="009667E5">
                        <w:rPr>
                          <w:rFonts w:ascii="Arial" w:hAnsi="Arial" w:cs="Arial"/>
                        </w:rPr>
                        <w:t xml:space="preserve"> – </w:t>
                      </w:r>
                      <w:proofErr w:type="spellStart"/>
                      <w:r w:rsidR="009667E5">
                        <w:rPr>
                          <w:rFonts w:ascii="Arial" w:hAnsi="Arial" w:cs="Arial"/>
                        </w:rPr>
                        <w:t>A</w:t>
                      </w:r>
                      <w:r w:rsidR="002D3277">
                        <w:rPr>
                          <w:rFonts w:ascii="Arial" w:hAnsi="Arial" w:cs="Arial"/>
                        </w:rPr>
                        <w:t>ugust</w:t>
                      </w:r>
                      <w:proofErr w:type="spellEnd"/>
                      <w:r w:rsidR="009667E5">
                        <w:rPr>
                          <w:rFonts w:ascii="Arial" w:hAnsi="Arial" w:cs="Arial"/>
                        </w:rPr>
                        <w:t xml:space="preserve"> </w:t>
                      </w:r>
                      <w:r w:rsidR="00C74EC6">
                        <w:rPr>
                          <w:rFonts w:ascii="Arial" w:hAnsi="Arial" w:cs="Arial"/>
                        </w:rPr>
                        <w:t>2016.</w:t>
                      </w:r>
                    </w:p>
                    <w:p w:rsidR="00C613C0" w:rsidRPr="00FE5B67" w:rsidRDefault="000904F5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Address</w:t>
                      </w:r>
                      <w:proofErr w:type="spellEnd"/>
                      <w:r w:rsidR="00C613C0" w:rsidRPr="00FE5B67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613C0" w:rsidRPr="00FE5B67">
                        <w:rPr>
                          <w:rFonts w:ascii="Arial" w:hAnsi="Arial" w:cs="Arial"/>
                        </w:rPr>
                        <w:t xml:space="preserve"> Carretera Acámbaro-</w:t>
                      </w:r>
                      <w:proofErr w:type="spellStart"/>
                      <w:r w:rsidR="00C613C0" w:rsidRPr="00FE5B67">
                        <w:rPr>
                          <w:rFonts w:ascii="Arial" w:hAnsi="Arial" w:cs="Arial"/>
                        </w:rPr>
                        <w:t>Tarandacuao</w:t>
                      </w:r>
                      <w:proofErr w:type="spellEnd"/>
                      <w:r w:rsidR="00C613C0" w:rsidRPr="00FE5B67">
                        <w:rPr>
                          <w:rFonts w:ascii="Arial" w:hAnsi="Arial" w:cs="Arial"/>
                        </w:rPr>
                        <w:t>, km 8, Colonia San Miguel del Puerto.</w:t>
                      </w:r>
                    </w:p>
                    <w:p w:rsidR="000802E1" w:rsidRPr="004441DA" w:rsidRDefault="000904F5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Phone</w:t>
                      </w:r>
                      <w:proofErr w:type="spellEnd"/>
                      <w:r w:rsidR="00C613C0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613C0">
                        <w:rPr>
                          <w:rFonts w:ascii="Arial" w:hAnsi="Arial" w:cs="Arial"/>
                        </w:rPr>
                        <w:t xml:space="preserve"> 15-50-600</w:t>
                      </w:r>
                    </w:p>
                    <w:p w:rsidR="00D97A0F" w:rsidRDefault="00D97A0F" w:rsidP="00C613C0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AD3A5C" w:rsidRPr="00E02E0A" w:rsidRDefault="00AD3A5C" w:rsidP="00C613C0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Default="00D97A0F" w:rsidP="00A70072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19268BD" wp14:editId="08C8E8E4">
                <wp:simplePos x="0" y="0"/>
                <wp:positionH relativeFrom="column">
                  <wp:posOffset>-753745</wp:posOffset>
                </wp:positionH>
                <wp:positionV relativeFrom="paragraph">
                  <wp:posOffset>-268605</wp:posOffset>
                </wp:positionV>
                <wp:extent cx="7200900" cy="3755390"/>
                <wp:effectExtent l="0" t="0" r="0" b="0"/>
                <wp:wrapSquare wrapText="bothSides"/>
                <wp:docPr id="9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375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D97A0F" w:rsidRPr="000802E1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441DA" w:rsidRPr="00255290" w:rsidRDefault="004441DA" w:rsidP="004441DA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Colegio de Bachilleres del Estado de Michoacán #36, Plantel: Ucareo-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Jerahuaro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4441DA" w:rsidRDefault="002C6476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Career</w:t>
                            </w:r>
                            <w:proofErr w:type="spellEnd"/>
                            <w:r w:rsidR="004441DA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4441DA"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441DA">
                              <w:rPr>
                                <w:rFonts w:ascii="Arial" w:hAnsi="Arial" w:cs="Arial"/>
                              </w:rPr>
                              <w:t xml:space="preserve">Certificado </w:t>
                            </w:r>
                            <w:r w:rsidR="004441DA" w:rsidRPr="005B6CBC">
                              <w:rPr>
                                <w:rFonts w:ascii="Arial" w:hAnsi="Arial" w:cs="Arial"/>
                              </w:rPr>
                              <w:t>Técnico en administración de la pequeña empresa.</w:t>
                            </w:r>
                          </w:p>
                          <w:p w:rsidR="004441DA" w:rsidRDefault="002C6476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Average</w:t>
                            </w:r>
                            <w:proofErr w:type="spellEnd"/>
                            <w:r w:rsidR="004441DA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r w:rsidR="004441DA" w:rsidRPr="00C613C0">
                              <w:rPr>
                                <w:rFonts w:ascii="Arial" w:hAnsi="Arial" w:cs="Arial"/>
                              </w:rPr>
                              <w:t>9.2</w:t>
                            </w:r>
                          </w:p>
                          <w:p w:rsidR="004441DA" w:rsidRDefault="002C6476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Year</w:t>
                            </w:r>
                            <w:proofErr w:type="spellEnd"/>
                            <w:r w:rsidR="004441DA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4441D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August</w:t>
                            </w:r>
                            <w:proofErr w:type="spellEnd"/>
                            <w:r w:rsidR="00AE030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441DA">
                              <w:rPr>
                                <w:rFonts w:ascii="Arial" w:hAnsi="Arial" w:cs="Arial"/>
                              </w:rPr>
                              <w:t>2011</w:t>
                            </w:r>
                            <w:r w:rsidR="00AE0304">
                              <w:rPr>
                                <w:rFonts w:ascii="Arial" w:hAnsi="Arial" w:cs="Arial"/>
                              </w:rPr>
                              <w:t xml:space="preserve"> –</w:t>
                            </w:r>
                            <w:r w:rsidR="0044625B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44625B">
                              <w:rPr>
                                <w:rFonts w:ascii="Arial" w:hAnsi="Arial" w:cs="Arial"/>
                              </w:rPr>
                              <w:t>Jul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>y</w:t>
                            </w:r>
                            <w:proofErr w:type="spellEnd"/>
                            <w:r w:rsidR="00AE030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441DA">
                              <w:rPr>
                                <w:rFonts w:ascii="Arial" w:hAnsi="Arial" w:cs="Arial"/>
                              </w:rPr>
                              <w:t>2014</w:t>
                            </w:r>
                          </w:p>
                          <w:p w:rsidR="004441DA" w:rsidRDefault="002C6476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proofErr w:type="spellEnd"/>
                            <w:r w:rsidR="004441DA" w:rsidRPr="00CD288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4441DA" w:rsidRPr="00CD288B">
                              <w:rPr>
                                <w:rFonts w:ascii="Arial" w:hAnsi="Arial" w:cs="Arial"/>
                              </w:rPr>
                              <w:t xml:space="preserve"> Carretera</w:t>
                            </w:r>
                            <w:r w:rsidR="004441DA">
                              <w:rPr>
                                <w:rFonts w:ascii="Arial" w:hAnsi="Arial" w:cs="Arial"/>
                              </w:rPr>
                              <w:t xml:space="preserve"> a Ucareo-Morelia, km .5, Municipio </w:t>
                            </w:r>
                            <w:proofErr w:type="spellStart"/>
                            <w:r w:rsidR="004441DA">
                              <w:rPr>
                                <w:rFonts w:ascii="Arial" w:hAnsi="Arial" w:cs="Arial"/>
                              </w:rPr>
                              <w:t>Zinapécuaro</w:t>
                            </w:r>
                            <w:proofErr w:type="spellEnd"/>
                            <w:r w:rsidR="004441DA">
                              <w:rPr>
                                <w:rFonts w:ascii="Arial" w:hAnsi="Arial" w:cs="Arial"/>
                              </w:rPr>
                              <w:t>, en el Estado de Michoacán.</w:t>
                            </w:r>
                          </w:p>
                          <w:p w:rsidR="004441DA" w:rsidRPr="004441DA" w:rsidRDefault="004441DA" w:rsidP="004441DA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97A0F" w:rsidRPr="00255290" w:rsidRDefault="00D97A0F" w:rsidP="00D97A0F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Escuela Secundaria Técnica #35.</w:t>
                            </w:r>
                          </w:p>
                          <w:p w:rsidR="00D97A0F" w:rsidRDefault="002C6476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Career</w:t>
                            </w:r>
                            <w:proofErr w:type="spellEnd"/>
                            <w:r w:rsidR="00D97A0F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D97A0F"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>Certificado.</w:t>
                            </w:r>
                          </w:p>
                          <w:p w:rsidR="00D97A0F" w:rsidRDefault="002C6476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Average</w:t>
                            </w:r>
                            <w:proofErr w:type="spellEnd"/>
                            <w:r w:rsidR="00D97A0F">
                              <w:rPr>
                                <w:rFonts w:ascii="Arial" w:hAnsi="Arial" w:cs="Arial"/>
                                <w:b/>
                              </w:rPr>
                              <w:t xml:space="preserve">: 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  <w:p w:rsidR="00D97A0F" w:rsidRDefault="002C6476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Year</w:t>
                            </w:r>
                            <w:proofErr w:type="spellEnd"/>
                            <w:r w:rsidR="00D97A0F" w:rsidRPr="00167149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August</w:t>
                            </w:r>
                            <w:proofErr w:type="spellEnd"/>
                            <w:r w:rsidR="006C141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>2008</w:t>
                            </w:r>
                            <w:r w:rsidR="006C141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6A0742">
                              <w:rPr>
                                <w:rFonts w:ascii="Arial" w:hAnsi="Arial" w:cs="Arial"/>
                              </w:rPr>
                              <w:t>–</w:t>
                            </w:r>
                            <w:r w:rsidR="006C141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6C1418">
                              <w:rPr>
                                <w:rFonts w:ascii="Arial" w:hAnsi="Arial" w:cs="Arial"/>
                              </w:rPr>
                              <w:t>Jul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>y</w:t>
                            </w:r>
                            <w:proofErr w:type="spellEnd"/>
                            <w:r w:rsidR="006A074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>2011</w:t>
                            </w:r>
                          </w:p>
                          <w:p w:rsidR="00D97A0F" w:rsidRDefault="002C6476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proofErr w:type="spellEnd"/>
                            <w:r w:rsidR="00D97A0F" w:rsidRPr="00CD288B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D97A0F" w:rsidRPr="00CD288B">
                              <w:rPr>
                                <w:rFonts w:ascii="Arial" w:hAnsi="Arial" w:cs="Arial"/>
                              </w:rPr>
                              <w:t xml:space="preserve"> Carretera</w:t>
                            </w:r>
                            <w:r w:rsidR="00D97A0F">
                              <w:rPr>
                                <w:rFonts w:ascii="Arial" w:hAnsi="Arial" w:cs="Arial"/>
                              </w:rPr>
                              <w:t xml:space="preserve"> a Ucareo-Morelia, km .5, Municipio </w:t>
                            </w:r>
                            <w:proofErr w:type="spellStart"/>
                            <w:r w:rsidR="00D97A0F">
                              <w:rPr>
                                <w:rFonts w:ascii="Arial" w:hAnsi="Arial" w:cs="Arial"/>
                              </w:rPr>
                              <w:t>Zinapécuaro</w:t>
                            </w:r>
                            <w:proofErr w:type="spellEnd"/>
                            <w:r w:rsidR="00D97A0F">
                              <w:rPr>
                                <w:rFonts w:ascii="Arial" w:hAnsi="Arial" w:cs="Arial"/>
                              </w:rPr>
                              <w:t>, en el Estado de Michoacán.</w:t>
                            </w:r>
                          </w:p>
                          <w:p w:rsidR="00D97A0F" w:rsidRDefault="00D97A0F" w:rsidP="00D97A0F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97A0F" w:rsidRPr="00E02E0A" w:rsidRDefault="00D97A0F" w:rsidP="00D97A0F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59.35pt;margin-top:-21.15pt;width:567pt;height:295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" filled="f" stroked="f">
                <v:path arrowok="t"/>
                <v:textbox>
                  <w:txbxContent>
                    <w:p w:rsidR="00D97A0F" w:rsidRPr="000802E1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4441DA" w:rsidRPr="00255290" w:rsidRDefault="004441DA" w:rsidP="004441DA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Colegio de Bachilleres del Estado de Michoacán #36, Plantel: Ucareo-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Jerahuaro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4441DA" w:rsidRDefault="002C6476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Career</w:t>
                      </w:r>
                      <w:proofErr w:type="spellEnd"/>
                      <w:r w:rsidR="004441DA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4441DA"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r w:rsidR="004441DA">
                        <w:rPr>
                          <w:rFonts w:ascii="Arial" w:hAnsi="Arial" w:cs="Arial"/>
                        </w:rPr>
                        <w:t xml:space="preserve">Certificado </w:t>
                      </w:r>
                      <w:r w:rsidR="004441DA" w:rsidRPr="005B6CBC">
                        <w:rPr>
                          <w:rFonts w:ascii="Arial" w:hAnsi="Arial" w:cs="Arial"/>
                        </w:rPr>
                        <w:t>Técnico en administración de la pequeña empresa.</w:t>
                      </w:r>
                    </w:p>
                    <w:p w:rsidR="004441DA" w:rsidRDefault="002C6476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Average</w:t>
                      </w:r>
                      <w:proofErr w:type="spellEnd"/>
                      <w:r w:rsidR="004441DA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r w:rsidR="004441DA" w:rsidRPr="00C613C0">
                        <w:rPr>
                          <w:rFonts w:ascii="Arial" w:hAnsi="Arial" w:cs="Arial"/>
                        </w:rPr>
                        <w:t>9.2</w:t>
                      </w:r>
                    </w:p>
                    <w:p w:rsidR="004441DA" w:rsidRDefault="002C6476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Year</w:t>
                      </w:r>
                      <w:proofErr w:type="spellEnd"/>
                      <w:r w:rsidR="004441DA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4441D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August</w:t>
                      </w:r>
                      <w:proofErr w:type="spellEnd"/>
                      <w:r w:rsidR="00AE0304">
                        <w:rPr>
                          <w:rFonts w:ascii="Arial" w:hAnsi="Arial" w:cs="Arial"/>
                        </w:rPr>
                        <w:t xml:space="preserve"> </w:t>
                      </w:r>
                      <w:r w:rsidR="004441DA">
                        <w:rPr>
                          <w:rFonts w:ascii="Arial" w:hAnsi="Arial" w:cs="Arial"/>
                        </w:rPr>
                        <w:t>2011</w:t>
                      </w:r>
                      <w:r w:rsidR="00AE0304">
                        <w:rPr>
                          <w:rFonts w:ascii="Arial" w:hAnsi="Arial" w:cs="Arial"/>
                        </w:rPr>
                        <w:t xml:space="preserve"> –</w:t>
                      </w:r>
                      <w:r w:rsidR="0044625B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44625B">
                        <w:rPr>
                          <w:rFonts w:ascii="Arial" w:hAnsi="Arial" w:cs="Arial"/>
                        </w:rPr>
                        <w:t>Jul</w:t>
                      </w:r>
                      <w:r w:rsidR="002D3277">
                        <w:rPr>
                          <w:rFonts w:ascii="Arial" w:hAnsi="Arial" w:cs="Arial"/>
                        </w:rPr>
                        <w:t>y</w:t>
                      </w:r>
                      <w:proofErr w:type="spellEnd"/>
                      <w:r w:rsidR="00AE0304">
                        <w:rPr>
                          <w:rFonts w:ascii="Arial" w:hAnsi="Arial" w:cs="Arial"/>
                        </w:rPr>
                        <w:t xml:space="preserve"> </w:t>
                      </w:r>
                      <w:r w:rsidR="004441DA">
                        <w:rPr>
                          <w:rFonts w:ascii="Arial" w:hAnsi="Arial" w:cs="Arial"/>
                        </w:rPr>
                        <w:t>2014</w:t>
                      </w:r>
                    </w:p>
                    <w:p w:rsidR="004441DA" w:rsidRDefault="002C6476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Address</w:t>
                      </w:r>
                      <w:proofErr w:type="spellEnd"/>
                      <w:r w:rsidR="004441DA" w:rsidRPr="00CD288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4441DA" w:rsidRPr="00CD288B">
                        <w:rPr>
                          <w:rFonts w:ascii="Arial" w:hAnsi="Arial" w:cs="Arial"/>
                        </w:rPr>
                        <w:t xml:space="preserve"> Carretera</w:t>
                      </w:r>
                      <w:r w:rsidR="004441DA">
                        <w:rPr>
                          <w:rFonts w:ascii="Arial" w:hAnsi="Arial" w:cs="Arial"/>
                        </w:rPr>
                        <w:t xml:space="preserve"> a Ucareo-Morelia, km .5, Municipio </w:t>
                      </w:r>
                      <w:proofErr w:type="spellStart"/>
                      <w:r w:rsidR="004441DA">
                        <w:rPr>
                          <w:rFonts w:ascii="Arial" w:hAnsi="Arial" w:cs="Arial"/>
                        </w:rPr>
                        <w:t>Zinapécuaro</w:t>
                      </w:r>
                      <w:proofErr w:type="spellEnd"/>
                      <w:r w:rsidR="004441DA">
                        <w:rPr>
                          <w:rFonts w:ascii="Arial" w:hAnsi="Arial" w:cs="Arial"/>
                        </w:rPr>
                        <w:t>, en el Estado de Michoacán.</w:t>
                      </w:r>
                    </w:p>
                    <w:p w:rsidR="004441DA" w:rsidRPr="004441DA" w:rsidRDefault="004441DA" w:rsidP="004441DA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D97A0F" w:rsidRPr="00255290" w:rsidRDefault="00D97A0F" w:rsidP="00D97A0F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Escuela Secundaria Técnica #35.</w:t>
                      </w:r>
                    </w:p>
                    <w:p w:rsidR="00D97A0F" w:rsidRDefault="002C6476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Career</w:t>
                      </w:r>
                      <w:proofErr w:type="spellEnd"/>
                      <w:r w:rsidR="00D97A0F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D97A0F"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r w:rsidR="00D97A0F">
                        <w:rPr>
                          <w:rFonts w:ascii="Arial" w:hAnsi="Arial" w:cs="Arial"/>
                        </w:rPr>
                        <w:t>Certificado.</w:t>
                      </w:r>
                    </w:p>
                    <w:p w:rsidR="00D97A0F" w:rsidRDefault="002C6476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Average</w:t>
                      </w:r>
                      <w:proofErr w:type="spellEnd"/>
                      <w:r w:rsidR="00D97A0F">
                        <w:rPr>
                          <w:rFonts w:ascii="Arial" w:hAnsi="Arial" w:cs="Arial"/>
                          <w:b/>
                        </w:rPr>
                        <w:t xml:space="preserve">: </w:t>
                      </w:r>
                      <w:r w:rsidR="00D97A0F">
                        <w:rPr>
                          <w:rFonts w:ascii="Arial" w:hAnsi="Arial" w:cs="Arial"/>
                        </w:rPr>
                        <w:t>9</w:t>
                      </w:r>
                    </w:p>
                    <w:p w:rsidR="00D97A0F" w:rsidRDefault="002C6476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Year</w:t>
                      </w:r>
                      <w:proofErr w:type="spellEnd"/>
                      <w:r w:rsidR="00D97A0F" w:rsidRPr="00167149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D97A0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August</w:t>
                      </w:r>
                      <w:proofErr w:type="spellEnd"/>
                      <w:r w:rsidR="006C1418">
                        <w:rPr>
                          <w:rFonts w:ascii="Arial" w:hAnsi="Arial" w:cs="Arial"/>
                        </w:rPr>
                        <w:t xml:space="preserve"> </w:t>
                      </w:r>
                      <w:r w:rsidR="00D97A0F">
                        <w:rPr>
                          <w:rFonts w:ascii="Arial" w:hAnsi="Arial" w:cs="Arial"/>
                        </w:rPr>
                        <w:t>2008</w:t>
                      </w:r>
                      <w:r w:rsidR="006C1418">
                        <w:rPr>
                          <w:rFonts w:ascii="Arial" w:hAnsi="Arial" w:cs="Arial"/>
                        </w:rPr>
                        <w:t xml:space="preserve"> </w:t>
                      </w:r>
                      <w:r w:rsidR="006A0742">
                        <w:rPr>
                          <w:rFonts w:ascii="Arial" w:hAnsi="Arial" w:cs="Arial"/>
                        </w:rPr>
                        <w:t>–</w:t>
                      </w:r>
                      <w:r w:rsidR="006C141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6C1418">
                        <w:rPr>
                          <w:rFonts w:ascii="Arial" w:hAnsi="Arial" w:cs="Arial"/>
                        </w:rPr>
                        <w:t>Jul</w:t>
                      </w:r>
                      <w:r w:rsidR="002D3277">
                        <w:rPr>
                          <w:rFonts w:ascii="Arial" w:hAnsi="Arial" w:cs="Arial"/>
                        </w:rPr>
                        <w:t>y</w:t>
                      </w:r>
                      <w:proofErr w:type="spellEnd"/>
                      <w:r w:rsidR="006A0742">
                        <w:rPr>
                          <w:rFonts w:ascii="Arial" w:hAnsi="Arial" w:cs="Arial"/>
                        </w:rPr>
                        <w:t xml:space="preserve"> </w:t>
                      </w:r>
                      <w:r w:rsidR="00D97A0F">
                        <w:rPr>
                          <w:rFonts w:ascii="Arial" w:hAnsi="Arial" w:cs="Arial"/>
                        </w:rPr>
                        <w:t>2011</w:t>
                      </w:r>
                    </w:p>
                    <w:p w:rsidR="00D97A0F" w:rsidRDefault="002C6476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Address</w:t>
                      </w:r>
                      <w:proofErr w:type="spellEnd"/>
                      <w:r w:rsidR="00D97A0F" w:rsidRPr="00CD288B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D97A0F" w:rsidRPr="00CD288B">
                        <w:rPr>
                          <w:rFonts w:ascii="Arial" w:hAnsi="Arial" w:cs="Arial"/>
                        </w:rPr>
                        <w:t xml:space="preserve"> Carretera</w:t>
                      </w:r>
                      <w:r w:rsidR="00D97A0F">
                        <w:rPr>
                          <w:rFonts w:ascii="Arial" w:hAnsi="Arial" w:cs="Arial"/>
                        </w:rPr>
                        <w:t xml:space="preserve"> a Ucareo-Morelia, km .5, Municipio </w:t>
                      </w:r>
                      <w:proofErr w:type="spellStart"/>
                      <w:r w:rsidR="00D97A0F">
                        <w:rPr>
                          <w:rFonts w:ascii="Arial" w:hAnsi="Arial" w:cs="Arial"/>
                        </w:rPr>
                        <w:t>Zinapécuaro</w:t>
                      </w:r>
                      <w:proofErr w:type="spellEnd"/>
                      <w:r w:rsidR="00D97A0F">
                        <w:rPr>
                          <w:rFonts w:ascii="Arial" w:hAnsi="Arial" w:cs="Arial"/>
                        </w:rPr>
                        <w:t>, en el Estado de Michoacán.</w:t>
                      </w:r>
                    </w:p>
                    <w:p w:rsidR="00D97A0F" w:rsidRDefault="00D97A0F" w:rsidP="00D97A0F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D97A0F" w:rsidRPr="00E02E0A" w:rsidRDefault="00D97A0F" w:rsidP="00D97A0F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Pr="00B66933" w:rsidRDefault="00D27D6E" w:rsidP="00B66933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8C61685" wp14:editId="225AB36D">
                <wp:simplePos x="0" y="0"/>
                <wp:positionH relativeFrom="column">
                  <wp:posOffset>-753745</wp:posOffset>
                </wp:positionH>
                <wp:positionV relativeFrom="paragraph">
                  <wp:posOffset>267970</wp:posOffset>
                </wp:positionV>
                <wp:extent cx="7082155" cy="3145790"/>
                <wp:effectExtent l="0" t="0" r="0" b="0"/>
                <wp:wrapSquare wrapText="bothSides"/>
                <wp:docPr id="1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82155" cy="314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3065F4" w:rsidRDefault="006343E4" w:rsidP="003065F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WORK EXPERIENCE</w:t>
                            </w:r>
                          </w:p>
                          <w:p w:rsidR="00D27D6E" w:rsidRDefault="00D27D6E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Default="003065F4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B2735B" w:rsidRPr="00255290" w:rsidRDefault="00B16FC2" w:rsidP="00D27D6E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Company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proofErr w:type="spellEnd"/>
                            <w:r w:rsidR="00B2735B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B2735B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EE2031">
                              <w:rPr>
                                <w:rFonts w:ascii="Arial" w:hAnsi="Arial" w:cs="Arial"/>
                              </w:rPr>
                              <w:t>Clínica Dental de Especialidades</w:t>
                            </w:r>
                            <w:r w:rsidR="00B2735B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B2735B" w:rsidRDefault="00B16FC2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Job</w:t>
                            </w:r>
                            <w:r w:rsidR="00B2735B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B2735B"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EE2031">
                              <w:rPr>
                                <w:rFonts w:ascii="Arial" w:hAnsi="Arial" w:cs="Arial"/>
                              </w:rPr>
                              <w:t>Program</w:t>
                            </w:r>
                            <w:r>
                              <w:rPr>
                                <w:rFonts w:ascii="Arial" w:hAnsi="Arial" w:cs="Arial"/>
                              </w:rPr>
                              <w:t>mer</w:t>
                            </w:r>
                            <w:proofErr w:type="spellEnd"/>
                            <w:r w:rsidR="00B2735B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EE2031" w:rsidRDefault="00065A5B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Period</w:t>
                            </w:r>
                            <w:proofErr w:type="spellEnd"/>
                            <w:r w:rsidR="00EE2031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3277">
                              <w:rPr>
                                <w:rFonts w:ascii="Arial" w:hAnsi="Arial" w:cs="Arial"/>
                              </w:rPr>
                              <w:t>May</w:t>
                            </w:r>
                            <w:proofErr w:type="spellEnd"/>
                            <w:r w:rsidR="00EE2031">
                              <w:rPr>
                                <w:rFonts w:ascii="Arial" w:hAnsi="Arial" w:cs="Arial"/>
                              </w:rPr>
                              <w:t xml:space="preserve"> - </w:t>
                            </w:r>
                            <w:proofErr w:type="spellStart"/>
                            <w:r w:rsidR="00EE2031">
                              <w:rPr>
                                <w:rFonts w:ascii="Arial" w:hAnsi="Arial" w:cs="Arial"/>
                              </w:rPr>
                              <w:t>A</w:t>
                            </w:r>
                            <w:r w:rsidR="002D3277">
                              <w:rPr>
                                <w:rFonts w:ascii="Arial" w:hAnsi="Arial" w:cs="Arial"/>
                              </w:rPr>
                              <w:t>ugust</w:t>
                            </w:r>
                            <w:proofErr w:type="spellEnd"/>
                            <w:r w:rsidR="00EE2031">
                              <w:rPr>
                                <w:rFonts w:ascii="Arial" w:hAnsi="Arial" w:cs="Arial"/>
                              </w:rPr>
                              <w:t xml:space="preserve"> 2016.</w:t>
                            </w:r>
                          </w:p>
                          <w:p w:rsidR="00B66933" w:rsidRDefault="00057FC6" w:rsidP="00D27D6E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</w:rPr>
                              <w:t>activities</w:t>
                            </w:r>
                            <w:proofErr w:type="spellEnd"/>
                            <w:r w:rsidR="00C45E3B" w:rsidRPr="005B6CBC">
                              <w:rPr>
                                <w:rFonts w:ascii="Arial" w:hAnsi="Arial" w:cs="Arial"/>
                                <w:b/>
                              </w:rPr>
                              <w:t>:</w:t>
                            </w:r>
                            <w:r w:rsidR="00C45E3B" w:rsidRPr="005B6CB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3F7F57" w:rsidRPr="003F7F57" w:rsidRDefault="003F7F57" w:rsidP="003F7F57">
                            <w:pPr>
                              <w:spacing w:line="360" w:lineRule="auto"/>
                              <w:ind w:left="708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Development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Web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Application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‘Clínica Dental de Especialidades’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that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allows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for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management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patients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, as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well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as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treatments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that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are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made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to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these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same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;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this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application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was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developed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using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PHP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programming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language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and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for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protection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information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was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made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F7F57">
                              <w:rPr>
                                <w:rFonts w:ascii="Arial" w:hAnsi="Arial" w:cs="Arial"/>
                              </w:rPr>
                              <w:t>using</w:t>
                            </w:r>
                            <w:proofErr w:type="spellEnd"/>
                            <w:r w:rsidRPr="003F7F57">
                              <w:rPr>
                                <w:rFonts w:ascii="Arial" w:hAnsi="Arial" w:cs="Arial"/>
                              </w:rPr>
                              <w:t xml:space="preserve"> a </w:t>
                            </w:r>
                            <w:r w:rsidRPr="003F7F57">
                              <w:rPr>
                                <w:rFonts w:ascii="Arial" w:hAnsi="Arial" w:cs="Arial"/>
                                <w:lang w:val="en"/>
                              </w:rPr>
                              <w:t>System Database Manager as MySQL.</w:t>
                            </w:r>
                          </w:p>
                          <w:p w:rsidR="00EE2031" w:rsidRDefault="00EE2031" w:rsidP="00B2735B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EE2031" w:rsidRDefault="00EE2031" w:rsidP="00B2735B">
                            <w:pPr>
                              <w:pStyle w:val="Prrafodelista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Default="003065F4" w:rsidP="003065F4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065F4" w:rsidRPr="00E02E0A" w:rsidRDefault="003065F4" w:rsidP="003065F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-59.35pt;margin-top:21.1pt;width:557.65pt;height:247.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" filled="f" stroked="f">
                <v:path arrowok="t"/>
                <v:textbox>
                  <w:txbxContent>
                    <w:p w:rsidR="003065F4" w:rsidRDefault="006343E4" w:rsidP="003065F4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WORK EXPERIENCE</w:t>
                      </w:r>
                    </w:p>
                    <w:p w:rsidR="00D27D6E" w:rsidRDefault="00D27D6E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3065F4" w:rsidRDefault="003065F4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B2735B" w:rsidRPr="00255290" w:rsidRDefault="00B16FC2" w:rsidP="00D27D6E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Company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name</w:t>
                      </w:r>
                      <w:proofErr w:type="spellEnd"/>
                      <w:r w:rsidR="00B2735B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B2735B">
                        <w:rPr>
                          <w:rFonts w:ascii="Arial" w:hAnsi="Arial" w:cs="Arial"/>
                        </w:rPr>
                        <w:t xml:space="preserve"> </w:t>
                      </w:r>
                      <w:r w:rsidR="00EE2031">
                        <w:rPr>
                          <w:rFonts w:ascii="Arial" w:hAnsi="Arial" w:cs="Arial"/>
                        </w:rPr>
                        <w:t>Clínica Dental de Especialidades</w:t>
                      </w:r>
                      <w:r w:rsidR="00B2735B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B2735B" w:rsidRDefault="00B16FC2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Job</w:t>
                      </w:r>
                      <w:r w:rsidR="00B2735B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B2735B" w:rsidRPr="005B6CBC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EE2031">
                        <w:rPr>
                          <w:rFonts w:ascii="Arial" w:hAnsi="Arial" w:cs="Arial"/>
                        </w:rPr>
                        <w:t>Program</w:t>
                      </w:r>
                      <w:r>
                        <w:rPr>
                          <w:rFonts w:ascii="Arial" w:hAnsi="Arial" w:cs="Arial"/>
                        </w:rPr>
                        <w:t>mer</w:t>
                      </w:r>
                      <w:proofErr w:type="spellEnd"/>
                      <w:r w:rsidR="00B2735B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EE2031" w:rsidRDefault="00065A5B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Period</w:t>
                      </w:r>
                      <w:bookmarkStart w:id="1" w:name="_GoBack"/>
                      <w:bookmarkEnd w:id="1"/>
                      <w:r w:rsidR="00EE2031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2D327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3277">
                        <w:rPr>
                          <w:rFonts w:ascii="Arial" w:hAnsi="Arial" w:cs="Arial"/>
                        </w:rPr>
                        <w:t>May</w:t>
                      </w:r>
                      <w:proofErr w:type="spellEnd"/>
                      <w:r w:rsidR="00EE2031">
                        <w:rPr>
                          <w:rFonts w:ascii="Arial" w:hAnsi="Arial" w:cs="Arial"/>
                        </w:rPr>
                        <w:t xml:space="preserve"> - </w:t>
                      </w:r>
                      <w:proofErr w:type="spellStart"/>
                      <w:r w:rsidR="00EE2031">
                        <w:rPr>
                          <w:rFonts w:ascii="Arial" w:hAnsi="Arial" w:cs="Arial"/>
                        </w:rPr>
                        <w:t>A</w:t>
                      </w:r>
                      <w:r w:rsidR="002D3277">
                        <w:rPr>
                          <w:rFonts w:ascii="Arial" w:hAnsi="Arial" w:cs="Arial"/>
                        </w:rPr>
                        <w:t>ugust</w:t>
                      </w:r>
                      <w:proofErr w:type="spellEnd"/>
                      <w:r w:rsidR="00EE2031">
                        <w:rPr>
                          <w:rFonts w:ascii="Arial" w:hAnsi="Arial" w:cs="Arial"/>
                        </w:rPr>
                        <w:t xml:space="preserve"> 2016.</w:t>
                      </w:r>
                    </w:p>
                    <w:p w:rsidR="00B66933" w:rsidRDefault="00057FC6" w:rsidP="00D27D6E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Main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</w:rPr>
                        <w:t>activities</w:t>
                      </w:r>
                      <w:proofErr w:type="spellEnd"/>
                      <w:r w:rsidR="00C45E3B" w:rsidRPr="005B6CBC">
                        <w:rPr>
                          <w:rFonts w:ascii="Arial" w:hAnsi="Arial" w:cs="Arial"/>
                          <w:b/>
                        </w:rPr>
                        <w:t>:</w:t>
                      </w:r>
                      <w:r w:rsidR="00C45E3B" w:rsidRPr="005B6CBC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3F7F57" w:rsidRPr="003F7F57" w:rsidRDefault="003F7F57" w:rsidP="003F7F57">
                      <w:pPr>
                        <w:spacing w:line="360" w:lineRule="auto"/>
                        <w:ind w:left="708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Development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Web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Application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‘Clínica Dental de Especialidades’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that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allows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for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management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patients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, as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well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as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treatments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that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are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made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to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these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same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;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this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application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was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developed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using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PHP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programming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language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and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for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protection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information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was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made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F7F57">
                        <w:rPr>
                          <w:rFonts w:ascii="Arial" w:hAnsi="Arial" w:cs="Arial"/>
                        </w:rPr>
                        <w:t>using</w:t>
                      </w:r>
                      <w:proofErr w:type="spellEnd"/>
                      <w:r w:rsidRPr="003F7F57">
                        <w:rPr>
                          <w:rFonts w:ascii="Arial" w:hAnsi="Arial" w:cs="Arial"/>
                        </w:rPr>
                        <w:t xml:space="preserve"> a </w:t>
                      </w:r>
                      <w:r w:rsidRPr="003F7F57">
                        <w:rPr>
                          <w:rFonts w:ascii="Arial" w:hAnsi="Arial" w:cs="Arial"/>
                          <w:lang w:val="en"/>
                        </w:rPr>
                        <w:t>System Database Manager as MySQL.</w:t>
                      </w:r>
                    </w:p>
                    <w:p w:rsidR="00EE2031" w:rsidRDefault="00EE2031" w:rsidP="00B2735B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EE2031" w:rsidRDefault="00EE2031" w:rsidP="00B2735B">
                      <w:pPr>
                        <w:pStyle w:val="Prrafodelista"/>
                        <w:spacing w:line="360" w:lineRule="auto"/>
                        <w:jc w:val="both"/>
                        <w:rPr>
                          <w:rFonts w:ascii="Arial" w:hAnsi="Arial" w:cs="Arial"/>
                        </w:rPr>
                      </w:pPr>
                    </w:p>
                    <w:p w:rsidR="003065F4" w:rsidRDefault="003065F4" w:rsidP="003065F4">
                      <w:pPr>
                        <w:rPr>
                          <w:rFonts w:ascii="Arial" w:hAnsi="Arial" w:cs="Arial"/>
                        </w:rPr>
                      </w:pPr>
                    </w:p>
                    <w:p w:rsidR="003065F4" w:rsidRPr="00E02E0A" w:rsidRDefault="003065F4" w:rsidP="003065F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Pr="00B66933" w:rsidRDefault="00B66933" w:rsidP="00B66933"/>
    <w:p w:rsidR="00B66933" w:rsidRDefault="00B66933" w:rsidP="00B66933">
      <w:pPr>
        <w:spacing w:line="360" w:lineRule="auto"/>
        <w:ind w:firstLine="709"/>
        <w:rPr>
          <w:rFonts w:cs="Arial"/>
        </w:rPr>
      </w:pPr>
      <w:r>
        <w:tab/>
      </w:r>
      <w:r>
        <w:rPr>
          <w:rFonts w:cs="Arial"/>
        </w:rPr>
        <w:t xml:space="preserve"> </w:t>
      </w:r>
    </w:p>
    <w:p w:rsidR="00B66933" w:rsidRPr="00B66933" w:rsidRDefault="008C1FF0" w:rsidP="00B66933">
      <w:pPr>
        <w:tabs>
          <w:tab w:val="left" w:pos="2674"/>
        </w:tabs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8BA79F0" wp14:editId="54E4DDED">
                <wp:simplePos x="0" y="0"/>
                <wp:positionH relativeFrom="column">
                  <wp:posOffset>-868680</wp:posOffset>
                </wp:positionH>
                <wp:positionV relativeFrom="paragraph">
                  <wp:posOffset>-189230</wp:posOffset>
                </wp:positionV>
                <wp:extent cx="7200900" cy="5045710"/>
                <wp:effectExtent l="0" t="0" r="0" b="2540"/>
                <wp:wrapSquare wrapText="bothSides"/>
                <wp:docPr id="2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5045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117C43" w:rsidRDefault="00B564B2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COMPUTERS SKILLS</w:t>
                            </w:r>
                          </w:p>
                          <w:p w:rsidR="008B0360" w:rsidRPr="00C613C0" w:rsidRDefault="008B0360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117C43" w:rsidRPr="00E02E0A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DA126B" w:rsidRDefault="00B564B2" w:rsidP="00DA126B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Programming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language</w:t>
                            </w:r>
                            <w:proofErr w:type="spellEnd"/>
                            <w:r w:rsidR="00DA126B">
                              <w:rPr>
                                <w:rFonts w:ascii="Arial" w:hAnsi="Arial" w:cs="Arial"/>
                              </w:rPr>
                              <w:t>:</w:t>
                            </w:r>
                          </w:p>
                          <w:p w:rsidR="00DA126B" w:rsidRPr="00DA126B" w:rsidRDefault="00DA126B" w:rsidP="00DA126B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PHP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, Java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63544" w:rsidRDefault="00B564B2" w:rsidP="00063544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software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>:</w:t>
                            </w:r>
                          </w:p>
                          <w:p w:rsidR="00063544" w:rsidRDefault="00B564B2" w:rsidP="00063544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Operating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systems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[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>Windows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gramStart"/>
                            <w:r w:rsidR="00063544">
                              <w:rPr>
                                <w:rFonts w:ascii="Arial" w:hAnsi="Arial" w:cs="Arial"/>
                              </w:rPr>
                              <w:t>Linux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gramEnd"/>
                            <w:r w:rsidR="009D5E9C">
                              <w:rPr>
                                <w:rFonts w:ascii="Arial" w:hAnsi="Arial" w:cs="Arial"/>
                              </w:rPr>
                              <w:t>75%)]</w:t>
                            </w:r>
                            <w:r w:rsidR="00063544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A0227" w:rsidRDefault="00B64293" w:rsidP="00117C43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Programming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software</w:t>
                            </w:r>
                            <w:r w:rsidR="000A0227">
                              <w:rPr>
                                <w:rFonts w:ascii="Arial" w:hAnsi="Arial" w:cs="Arial"/>
                              </w:rPr>
                              <w:t>:</w:t>
                            </w:r>
                          </w:p>
                          <w:p w:rsidR="000A0227" w:rsidRDefault="000A0227" w:rsidP="000A0227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Netbeans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StarUML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, Sublime Text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0A0227" w:rsidRPr="00B64125" w:rsidRDefault="00B564B2" w:rsidP="00B64125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Application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Software</w:t>
                            </w:r>
                            <w:r w:rsidR="000A0227">
                              <w:rPr>
                                <w:rFonts w:ascii="Arial" w:hAnsi="Arial" w:cs="Arial"/>
                              </w:rPr>
                              <w:t>:</w:t>
                            </w:r>
                          </w:p>
                          <w:p w:rsidR="00117C43" w:rsidRPr="00B64125" w:rsidRDefault="009D5E9C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Office [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Microsoft Word, </w:t>
                            </w:r>
                            <w:proofErr w:type="spellStart"/>
                            <w:r w:rsidR="00117C43" w:rsidRPr="00B64125">
                              <w:rPr>
                                <w:rFonts w:ascii="Arial" w:hAnsi="Arial" w:cs="Arial"/>
                              </w:rPr>
                              <w:t>Power</w:t>
                            </w:r>
                            <w:proofErr w:type="spellEnd"/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 Point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(98%)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>, Excel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>, Publisher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Visio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Project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(80%)]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Pr="00B64125" w:rsidRDefault="001C07A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Audio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editors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[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Sound</w:t>
                            </w:r>
                            <w:proofErr w:type="spellEnd"/>
                            <w:r w:rsidR="00B6412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Forge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Audacity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Pr="00B64125" w:rsidRDefault="001C07A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Image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editors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[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>Macromedia Fireworks 8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117C43" w:rsidRPr="00B64125">
                              <w:rPr>
                                <w:rFonts w:ascii="Arial" w:hAnsi="Arial" w:cs="Arial"/>
                              </w:rPr>
                              <w:t>CorelDRAW</w:t>
                            </w:r>
                            <w:proofErr w:type="spellEnd"/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 X7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>, Photoshop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(70%)]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Default="001C07A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Video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editors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[</w:t>
                            </w:r>
                            <w:proofErr w:type="spellStart"/>
                            <w:r w:rsidR="00117C43" w:rsidRPr="00B64125">
                              <w:rPr>
                                <w:rFonts w:ascii="Arial" w:hAnsi="Arial" w:cs="Arial"/>
                              </w:rPr>
                              <w:t>Camtasia</w:t>
                            </w:r>
                            <w:proofErr w:type="spellEnd"/>
                            <w:r w:rsidR="00117C43" w:rsidRPr="00B64125">
                              <w:rPr>
                                <w:rFonts w:ascii="Arial" w:hAnsi="Arial" w:cs="Arial"/>
                              </w:rPr>
                              <w:t xml:space="preserve"> Studio8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(95%)</w:t>
                            </w:r>
                            <w:r w:rsidR="001C48E8" w:rsidRPr="00B64125">
                              <w:rPr>
                                <w:rFonts w:ascii="Arial" w:hAnsi="Arial" w:cs="Arial"/>
                              </w:rPr>
                              <w:t xml:space="preserve">, Adobe </w:t>
                            </w:r>
                            <w:proofErr w:type="spellStart"/>
                            <w:r w:rsidR="001C48E8" w:rsidRPr="00B64125">
                              <w:rPr>
                                <w:rFonts w:ascii="Arial" w:hAnsi="Arial" w:cs="Arial"/>
                              </w:rPr>
                              <w:t>Premiere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(90%)]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B64125" w:rsidRDefault="001C07AE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Data Base Management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 w:rsidR="00B64125">
                              <w:rPr>
                                <w:rFonts w:ascii="Arial" w:hAnsi="Arial" w:cs="Arial"/>
                              </w:rPr>
                              <w:t>MySQL</w:t>
                            </w:r>
                            <w:proofErr w:type="spellEnd"/>
                            <w:r w:rsidR="009D5E9C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, Microsoft SQL Server</w:t>
                            </w:r>
                            <w:r w:rsidR="009D5E9C">
                              <w:rPr>
                                <w:rFonts w:ascii="Arial" w:hAnsi="Arial" w:cs="Arial"/>
                              </w:rPr>
                              <w:t xml:space="preserve"> (70%)</w:t>
                            </w:r>
                            <w:r w:rsidR="00B64125">
                              <w:rPr>
                                <w:rFonts w:ascii="Arial" w:hAnsi="Arial" w:cs="Arial"/>
                              </w:rPr>
                              <w:t>).</w:t>
                            </w:r>
                          </w:p>
                          <w:p w:rsidR="0029455A" w:rsidRPr="00B64125" w:rsidRDefault="00D2267B" w:rsidP="00B64125">
                            <w:pPr>
                              <w:pStyle w:val="Prrafodelista"/>
                              <w:numPr>
                                <w:ilvl w:val="2"/>
                                <w:numId w:val="2"/>
                              </w:numPr>
                              <w:spacing w:after="20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Others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programs</w:t>
                            </w:r>
                            <w:proofErr w:type="spellEnd"/>
                            <w:r w:rsidR="0040742E">
                              <w:rPr>
                                <w:rFonts w:ascii="Arial" w:hAnsi="Arial" w:cs="Arial"/>
                              </w:rPr>
                              <w:t xml:space="preserve"> [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>Adobe Director</w:t>
                            </w:r>
                            <w:r w:rsidR="008C1FF0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Blender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1B0F01">
                              <w:rPr>
                                <w:rFonts w:ascii="Arial" w:hAnsi="Arial" w:cs="Arial"/>
                              </w:rPr>
                              <w:t>, Local Servers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1B0F01">
                              <w:rPr>
                                <w:rFonts w:ascii="Arial" w:hAnsi="Arial" w:cs="Arial"/>
                              </w:rPr>
                              <w:t>as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 XAMPP y WAMP</w:t>
                            </w:r>
                            <w:r w:rsidR="008C1FF0">
                              <w:rPr>
                                <w:rFonts w:ascii="Arial" w:hAnsi="Arial" w:cs="Arial"/>
                              </w:rPr>
                              <w:t xml:space="preserve"> (85%)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FileZilla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Dia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Balsamiq</w:t>
                            </w:r>
                            <w:proofErr w:type="spellEnd"/>
                            <w:r w:rsidR="0029455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Mockups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(80%)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29455A">
                              <w:rPr>
                                <w:rFonts w:ascii="Arial" w:hAnsi="Arial" w:cs="Arial"/>
                              </w:rPr>
                              <w:t>Workbench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D947E5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B4562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B45626">
                              <w:rPr>
                                <w:rFonts w:ascii="Arial" w:hAnsi="Arial" w:cs="Arial"/>
                              </w:rPr>
                              <w:t>WordPress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 xml:space="preserve"> (90%)</w:t>
                            </w:r>
                            <w:r w:rsidR="001B0F01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="00D947E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1B0F01">
                              <w:rPr>
                                <w:rFonts w:ascii="Arial" w:hAnsi="Arial" w:cs="Arial"/>
                              </w:rPr>
                              <w:t>among</w:t>
                            </w:r>
                            <w:proofErr w:type="spellEnd"/>
                            <w:r w:rsidR="001B0F0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1B0F01">
                              <w:rPr>
                                <w:rFonts w:ascii="Arial" w:hAnsi="Arial" w:cs="Arial"/>
                              </w:rPr>
                              <w:t>others</w:t>
                            </w:r>
                            <w:proofErr w:type="spellEnd"/>
                            <w:r w:rsidR="008C1FF0">
                              <w:rPr>
                                <w:rFonts w:ascii="Arial" w:hAnsi="Arial" w:cs="Arial"/>
                              </w:rPr>
                              <w:t>]</w:t>
                            </w:r>
                            <w:r w:rsidR="0029455A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68.4pt;margin-top:-14.9pt;width:567pt;height:397.3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" filled="f" stroked="f">
                <v:path arrowok="t"/>
                <v:textbox>
                  <w:txbxContent>
                    <w:p w:rsidR="00117C43" w:rsidRDefault="00B564B2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COMPUTERS SKILLS</w:t>
                      </w:r>
                    </w:p>
                    <w:p w:rsidR="008B0360" w:rsidRPr="00C613C0" w:rsidRDefault="008B0360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117C43" w:rsidRPr="00E02E0A" w:rsidRDefault="00117C43" w:rsidP="00117C43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DA126B" w:rsidRDefault="00B564B2" w:rsidP="00DA126B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Programming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language</w:t>
                      </w:r>
                      <w:proofErr w:type="spellEnd"/>
                      <w:r w:rsidR="00DA126B">
                        <w:rPr>
                          <w:rFonts w:ascii="Arial" w:hAnsi="Arial" w:cs="Arial"/>
                        </w:rPr>
                        <w:t>:</w:t>
                      </w:r>
                    </w:p>
                    <w:p w:rsidR="00DA126B" w:rsidRPr="00DA126B" w:rsidRDefault="00DA126B" w:rsidP="00DA126B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PHP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, Java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63544" w:rsidRDefault="00B564B2" w:rsidP="00063544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System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software</w:t>
                      </w:r>
                      <w:r w:rsidR="00063544">
                        <w:rPr>
                          <w:rFonts w:ascii="Arial" w:hAnsi="Arial" w:cs="Arial"/>
                        </w:rPr>
                        <w:t>:</w:t>
                      </w:r>
                    </w:p>
                    <w:p w:rsidR="00063544" w:rsidRDefault="00B564B2" w:rsidP="00063544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Operating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systems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[</w:t>
                      </w:r>
                      <w:r w:rsidR="00063544">
                        <w:rPr>
                          <w:rFonts w:ascii="Arial" w:hAnsi="Arial" w:cs="Arial"/>
                        </w:rPr>
                        <w:t>Windows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063544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gramStart"/>
                      <w:r w:rsidR="00063544">
                        <w:rPr>
                          <w:rFonts w:ascii="Arial" w:hAnsi="Arial" w:cs="Arial"/>
                        </w:rPr>
                        <w:t>Linux</w:t>
                      </w:r>
                      <w:r w:rsidR="009D5E9C">
                        <w:rPr>
                          <w:rFonts w:ascii="Arial" w:hAnsi="Arial" w:cs="Arial"/>
                        </w:rPr>
                        <w:t>(</w:t>
                      </w:r>
                      <w:proofErr w:type="gramEnd"/>
                      <w:r w:rsidR="009D5E9C">
                        <w:rPr>
                          <w:rFonts w:ascii="Arial" w:hAnsi="Arial" w:cs="Arial"/>
                        </w:rPr>
                        <w:t>75%)]</w:t>
                      </w:r>
                      <w:r w:rsidR="00063544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A0227" w:rsidRDefault="00B64293" w:rsidP="00117C43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Programming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software</w:t>
                      </w:r>
                      <w:r w:rsidR="000A0227">
                        <w:rPr>
                          <w:rFonts w:ascii="Arial" w:hAnsi="Arial" w:cs="Arial"/>
                        </w:rPr>
                        <w:t>:</w:t>
                      </w:r>
                    </w:p>
                    <w:p w:rsidR="000A0227" w:rsidRDefault="000A0227" w:rsidP="000A0227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Netbeans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(90%)</w:t>
                      </w:r>
                      <w:r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StarUML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(85%)</w:t>
                      </w:r>
                      <w:r>
                        <w:rPr>
                          <w:rFonts w:ascii="Arial" w:hAnsi="Arial" w:cs="Arial"/>
                        </w:rPr>
                        <w:t>, Sublime Text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(95%)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0A0227" w:rsidRPr="00B64125" w:rsidRDefault="00B564B2" w:rsidP="00B64125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Application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Software</w:t>
                      </w:r>
                      <w:r w:rsidR="000A0227">
                        <w:rPr>
                          <w:rFonts w:ascii="Arial" w:hAnsi="Arial" w:cs="Arial"/>
                        </w:rPr>
                        <w:t>:</w:t>
                      </w:r>
                    </w:p>
                    <w:p w:rsidR="00117C43" w:rsidRPr="00B64125" w:rsidRDefault="009D5E9C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Office [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 xml:space="preserve">Microsoft Word, </w:t>
                      </w:r>
                      <w:proofErr w:type="spellStart"/>
                      <w:r w:rsidR="00117C43" w:rsidRPr="00B64125">
                        <w:rPr>
                          <w:rFonts w:ascii="Arial" w:hAnsi="Arial" w:cs="Arial"/>
                        </w:rPr>
                        <w:t>Power</w:t>
                      </w:r>
                      <w:proofErr w:type="spellEnd"/>
                      <w:r w:rsidR="00117C43" w:rsidRPr="00B64125">
                        <w:rPr>
                          <w:rFonts w:ascii="Arial" w:hAnsi="Arial" w:cs="Arial"/>
                        </w:rPr>
                        <w:t xml:space="preserve"> Point</w:t>
                      </w:r>
                      <w:r>
                        <w:rPr>
                          <w:rFonts w:ascii="Arial" w:hAnsi="Arial" w:cs="Arial"/>
                        </w:rPr>
                        <w:t xml:space="preserve"> (98%)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>, Excel</w:t>
                      </w:r>
                      <w:r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>, Publisher</w:t>
                      </w:r>
                      <w:r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Visio</w:t>
                      </w:r>
                      <w:r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Project</w:t>
                      </w:r>
                      <w:r>
                        <w:rPr>
                          <w:rFonts w:ascii="Arial" w:hAnsi="Arial" w:cs="Arial"/>
                        </w:rPr>
                        <w:t xml:space="preserve"> (80%)]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Pr="00B64125" w:rsidRDefault="001C07A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Audio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editors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[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Sound</w:t>
                      </w:r>
                      <w:proofErr w:type="spellEnd"/>
                      <w:r w:rsidR="00B64125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Forge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B64125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Audacity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(80%)]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Pr="00B64125" w:rsidRDefault="001C07A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Image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editors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[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>Macromedia Fireworks 8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117C43" w:rsidRPr="00B64125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117C43" w:rsidRPr="00B64125">
                        <w:rPr>
                          <w:rFonts w:ascii="Arial" w:hAnsi="Arial" w:cs="Arial"/>
                        </w:rPr>
                        <w:t>CorelDRAW</w:t>
                      </w:r>
                      <w:proofErr w:type="spellEnd"/>
                      <w:r w:rsidR="00117C43" w:rsidRPr="00B64125">
                        <w:rPr>
                          <w:rFonts w:ascii="Arial" w:hAnsi="Arial" w:cs="Arial"/>
                        </w:rPr>
                        <w:t xml:space="preserve"> X7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>, Photoshop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(70%)]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Default="001C07A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Video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editors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[</w:t>
                      </w:r>
                      <w:proofErr w:type="spellStart"/>
                      <w:r w:rsidR="00117C43" w:rsidRPr="00B64125">
                        <w:rPr>
                          <w:rFonts w:ascii="Arial" w:hAnsi="Arial" w:cs="Arial"/>
                        </w:rPr>
                        <w:t>Camtasia</w:t>
                      </w:r>
                      <w:proofErr w:type="spellEnd"/>
                      <w:r w:rsidR="00117C43" w:rsidRPr="00B64125">
                        <w:rPr>
                          <w:rFonts w:ascii="Arial" w:hAnsi="Arial" w:cs="Arial"/>
                        </w:rPr>
                        <w:t xml:space="preserve"> Studio8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(95%)</w:t>
                      </w:r>
                      <w:r w:rsidR="001C48E8" w:rsidRPr="00B64125">
                        <w:rPr>
                          <w:rFonts w:ascii="Arial" w:hAnsi="Arial" w:cs="Arial"/>
                        </w:rPr>
                        <w:t xml:space="preserve">, Adobe </w:t>
                      </w:r>
                      <w:proofErr w:type="spellStart"/>
                      <w:r w:rsidR="001C48E8" w:rsidRPr="00B64125">
                        <w:rPr>
                          <w:rFonts w:ascii="Arial" w:hAnsi="Arial" w:cs="Arial"/>
                        </w:rPr>
                        <w:t>Premiere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(90%)]</w:t>
                      </w:r>
                      <w:r w:rsidR="00B64125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B64125" w:rsidRDefault="001C07AE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Data Base Management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System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B64125"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 w:rsidR="00B64125">
                        <w:rPr>
                          <w:rFonts w:ascii="Arial" w:hAnsi="Arial" w:cs="Arial"/>
                        </w:rPr>
                        <w:t>MySQL</w:t>
                      </w:r>
                      <w:proofErr w:type="spellEnd"/>
                      <w:r w:rsidR="009D5E9C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B64125">
                        <w:rPr>
                          <w:rFonts w:ascii="Arial" w:hAnsi="Arial" w:cs="Arial"/>
                        </w:rPr>
                        <w:t>, Microsoft SQL Server</w:t>
                      </w:r>
                      <w:r w:rsidR="009D5E9C">
                        <w:rPr>
                          <w:rFonts w:ascii="Arial" w:hAnsi="Arial" w:cs="Arial"/>
                        </w:rPr>
                        <w:t xml:space="preserve"> (70%)</w:t>
                      </w:r>
                      <w:r w:rsidR="00B64125">
                        <w:rPr>
                          <w:rFonts w:ascii="Arial" w:hAnsi="Arial" w:cs="Arial"/>
                        </w:rPr>
                        <w:t>).</w:t>
                      </w:r>
                    </w:p>
                    <w:p w:rsidR="0029455A" w:rsidRPr="00B64125" w:rsidRDefault="00D2267B" w:rsidP="00B64125">
                      <w:pPr>
                        <w:pStyle w:val="Prrafodelista"/>
                        <w:numPr>
                          <w:ilvl w:val="2"/>
                          <w:numId w:val="2"/>
                        </w:numPr>
                        <w:spacing w:after="20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Others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programs</w:t>
                      </w:r>
                      <w:proofErr w:type="spellEnd"/>
                      <w:r w:rsidR="0040742E">
                        <w:rPr>
                          <w:rFonts w:ascii="Arial" w:hAnsi="Arial" w:cs="Arial"/>
                        </w:rPr>
                        <w:t xml:space="preserve"> [</w:t>
                      </w:r>
                      <w:r w:rsidR="0029455A">
                        <w:rPr>
                          <w:rFonts w:ascii="Arial" w:hAnsi="Arial" w:cs="Arial"/>
                        </w:rPr>
                        <w:t>Adobe Director</w:t>
                      </w:r>
                      <w:r w:rsidR="008C1FF0"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Blender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1B0F01">
                        <w:rPr>
                          <w:rFonts w:ascii="Arial" w:hAnsi="Arial" w:cs="Arial"/>
                        </w:rPr>
                        <w:t>, Local Servers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 </w:t>
                      </w:r>
                      <w:r w:rsidR="001B0F01">
                        <w:rPr>
                          <w:rFonts w:ascii="Arial" w:hAnsi="Arial" w:cs="Arial"/>
                        </w:rPr>
                        <w:t>as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 XAMPP y WAMP</w:t>
                      </w:r>
                      <w:r w:rsidR="008C1FF0">
                        <w:rPr>
                          <w:rFonts w:ascii="Arial" w:hAnsi="Arial" w:cs="Arial"/>
                        </w:rPr>
                        <w:t xml:space="preserve"> (85%)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FileZilla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Dia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Balsamiq</w:t>
                      </w:r>
                      <w:proofErr w:type="spellEnd"/>
                      <w:r w:rsidR="0029455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Mockups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(80%)</w:t>
                      </w:r>
                      <w:r w:rsidR="0029455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29455A">
                        <w:rPr>
                          <w:rFonts w:ascii="Arial" w:hAnsi="Arial" w:cs="Arial"/>
                        </w:rPr>
                        <w:t>Workbench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D947E5">
                        <w:rPr>
                          <w:rFonts w:ascii="Arial" w:hAnsi="Arial" w:cs="Arial"/>
                        </w:rPr>
                        <w:t>,</w:t>
                      </w:r>
                      <w:r w:rsidR="00B45626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B45626">
                        <w:rPr>
                          <w:rFonts w:ascii="Arial" w:hAnsi="Arial" w:cs="Arial"/>
                        </w:rPr>
                        <w:t>WordPress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 xml:space="preserve"> (90%)</w:t>
                      </w:r>
                      <w:r w:rsidR="001B0F01">
                        <w:rPr>
                          <w:rFonts w:ascii="Arial" w:hAnsi="Arial" w:cs="Arial"/>
                        </w:rPr>
                        <w:t>,</w:t>
                      </w:r>
                      <w:r w:rsidR="00D947E5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1B0F01">
                        <w:rPr>
                          <w:rFonts w:ascii="Arial" w:hAnsi="Arial" w:cs="Arial"/>
                        </w:rPr>
                        <w:t>among</w:t>
                      </w:r>
                      <w:proofErr w:type="spellEnd"/>
                      <w:r w:rsidR="001B0F01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1B0F01">
                        <w:rPr>
                          <w:rFonts w:ascii="Arial" w:hAnsi="Arial" w:cs="Arial"/>
                        </w:rPr>
                        <w:t>others</w:t>
                      </w:r>
                      <w:proofErr w:type="spellEnd"/>
                      <w:r w:rsidR="008C1FF0">
                        <w:rPr>
                          <w:rFonts w:ascii="Arial" w:hAnsi="Arial" w:cs="Arial"/>
                        </w:rPr>
                        <w:t>]</w:t>
                      </w:r>
                      <w:r w:rsidR="0029455A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117C43" w:rsidRPr="00E02E0A" w:rsidRDefault="00117C43" w:rsidP="00117C43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66933" w:rsidRPr="00B66933" w:rsidRDefault="00DF1B12" w:rsidP="00B66933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C17564D" wp14:editId="3656B572">
                <wp:simplePos x="0" y="0"/>
                <wp:positionH relativeFrom="column">
                  <wp:posOffset>-743585</wp:posOffset>
                </wp:positionH>
                <wp:positionV relativeFrom="paragraph">
                  <wp:posOffset>1315720</wp:posOffset>
                </wp:positionV>
                <wp:extent cx="7200900" cy="2108200"/>
                <wp:effectExtent l="0" t="0" r="0" b="6350"/>
                <wp:wrapSquare wrapText="bothSides"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210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117C43" w:rsidRPr="00C613C0" w:rsidRDefault="003A7DA9" w:rsidP="00117C43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OTHER DATA OF INTEREST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C957B1" w:rsidRDefault="00A90CB1" w:rsidP="00201A24">
                            <w:pPr>
                              <w:pStyle w:val="Prrafodelista"/>
                              <w:spacing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During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formation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academic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programming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language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as PHP and Java; as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well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use of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Data Base Management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storage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modification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extraction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in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A90CB1" w:rsidRDefault="00A90CB1" w:rsidP="00AF7A1F">
                            <w:pPr>
                              <w:pStyle w:val="Prrafodelista"/>
                              <w:spacing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Moreover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, I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reinforced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som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knowledge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as to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</w:t>
                            </w:r>
                            <w:r w:rsidR="00AF7A1F">
                              <w:rPr>
                                <w:rFonts w:ascii="Arial" w:hAnsi="Arial" w:cs="Arial"/>
                              </w:rPr>
                              <w:t>dition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video, audio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image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; as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well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as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use of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others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programs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for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design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diagrams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the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production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of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exevutable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multimedia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programs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, 3D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animations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among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AF7A1F">
                              <w:rPr>
                                <w:rFonts w:ascii="Arial" w:hAnsi="Arial" w:cs="Arial"/>
                              </w:rPr>
                              <w:t>others</w:t>
                            </w:r>
                            <w:proofErr w:type="spellEnd"/>
                            <w:r w:rsidR="00AF7A1F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</w:p>
                          <w:p w:rsidR="00117C43" w:rsidRPr="00E02E0A" w:rsidRDefault="00117C43" w:rsidP="00117C43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58.55pt;margin-top:103.6pt;width:567pt;height:16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" filled="f" stroked="f">
                <v:path arrowok="t"/>
                <v:textbox>
                  <w:txbxContent>
                    <w:p w:rsidR="00117C43" w:rsidRPr="00C613C0" w:rsidRDefault="003A7DA9" w:rsidP="00117C43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OTHER DATA OF INTEREST</w:t>
                      </w:r>
                    </w:p>
                    <w:p w:rsidR="00117C43" w:rsidRPr="00E02E0A" w:rsidRDefault="00117C43" w:rsidP="00117C43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C957B1" w:rsidRDefault="00A90CB1" w:rsidP="00201A24">
                      <w:pPr>
                        <w:pStyle w:val="Prrafodelista"/>
                        <w:spacing w:line="360" w:lineRule="auto"/>
                        <w:ind w:left="0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During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my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formation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academic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I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have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programming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language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as PHP and Java; as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well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use of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Data Base Management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System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for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storage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modification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extraction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information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in 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database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A90CB1" w:rsidRDefault="00A90CB1" w:rsidP="00AF7A1F">
                      <w:pPr>
                        <w:pStyle w:val="Prrafodelista"/>
                        <w:spacing w:line="360" w:lineRule="auto"/>
                        <w:ind w:left="0"/>
                        <w:jc w:val="both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Moreover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, I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reinforced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som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knowledge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as to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</w:t>
                      </w:r>
                      <w:r w:rsidR="00AF7A1F">
                        <w:rPr>
                          <w:rFonts w:ascii="Arial" w:hAnsi="Arial" w:cs="Arial"/>
                        </w:rPr>
                        <w:t>dition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of </w:t>
                      </w:r>
                      <w:r>
                        <w:rPr>
                          <w:rFonts w:ascii="Arial" w:hAnsi="Arial" w:cs="Arial"/>
                        </w:rPr>
                        <w:t xml:space="preserve">video, audio 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image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; as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well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as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use of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others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programs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for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design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diagrams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the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production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of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exevutable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multimedia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programs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, 3D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animations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among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AF7A1F">
                        <w:rPr>
                          <w:rFonts w:ascii="Arial" w:hAnsi="Arial" w:cs="Arial"/>
                        </w:rPr>
                        <w:t>others</w:t>
                      </w:r>
                      <w:proofErr w:type="spellEnd"/>
                      <w:r w:rsidR="00AF7A1F">
                        <w:rPr>
                          <w:rFonts w:ascii="Arial" w:hAnsi="Arial" w:cs="Arial"/>
                        </w:rPr>
                        <w:t xml:space="preserve">. </w:t>
                      </w:r>
                    </w:p>
                    <w:p w:rsidR="00117C43" w:rsidRPr="00E02E0A" w:rsidRDefault="00117C43" w:rsidP="00117C43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17D1E1D" wp14:editId="17F92544">
                <wp:simplePos x="0" y="0"/>
                <wp:positionH relativeFrom="column">
                  <wp:posOffset>-641985</wp:posOffset>
                </wp:positionH>
                <wp:positionV relativeFrom="paragraph">
                  <wp:posOffset>182880</wp:posOffset>
                </wp:positionV>
                <wp:extent cx="7200900" cy="1051560"/>
                <wp:effectExtent l="0" t="0" r="0" b="0"/>
                <wp:wrapSquare wrapText="bothSides"/>
                <wp:docPr id="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1051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B57692" w:rsidRDefault="00864BCF" w:rsidP="00B57692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  <w:t>TIME AVAILABILITY</w:t>
                            </w:r>
                          </w:p>
                          <w:p w:rsidR="00B57692" w:rsidRDefault="00B57692" w:rsidP="00B57692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8"/>
                                <w:szCs w:val="28"/>
                              </w:rPr>
                            </w:pPr>
                          </w:p>
                          <w:p w:rsidR="003A7DA9" w:rsidRPr="003A7DA9" w:rsidRDefault="003A7DA9" w:rsidP="003A7DA9">
                            <w:pPr>
                              <w:pStyle w:val="HTMLconformatoprevio"/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A7DA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"/>
                              </w:rPr>
                              <w:t>I have a full time availability, so I consider myself as a responsible and honest person because I like to perform in the best way in a job.</w:t>
                            </w:r>
                          </w:p>
                          <w:p w:rsidR="00B57692" w:rsidRPr="00B57692" w:rsidRDefault="00B57692" w:rsidP="00B57692">
                            <w:pPr>
                              <w:jc w:val="both"/>
                              <w:rPr>
                                <w:rFonts w:ascii="Arial" w:hAnsi="Arial"/>
                              </w:rPr>
                            </w:pPr>
                          </w:p>
                          <w:p w:rsidR="00B57692" w:rsidRPr="00E02E0A" w:rsidRDefault="00B57692" w:rsidP="00B57692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B57692" w:rsidRPr="00E02E0A" w:rsidRDefault="00B57692" w:rsidP="00B57692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50.55pt;margin-top:14.4pt;width:567pt;height:82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" filled="f" stroked="f">
                <v:path arrowok="t"/>
                <v:textbox>
                  <w:txbxContent>
                    <w:p w:rsidR="00B57692" w:rsidRDefault="00864BCF" w:rsidP="00B57692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  <w:t>TIME AVAILABILITY</w:t>
                      </w:r>
                    </w:p>
                    <w:p w:rsidR="00B57692" w:rsidRDefault="00B57692" w:rsidP="00B57692">
                      <w:pPr>
                        <w:rPr>
                          <w:rFonts w:ascii="Arial" w:hAnsi="Arial"/>
                          <w:b/>
                          <w:color w:val="FF6666"/>
                          <w:sz w:val="28"/>
                          <w:szCs w:val="28"/>
                        </w:rPr>
                      </w:pPr>
                    </w:p>
                    <w:p w:rsidR="003A7DA9" w:rsidRPr="003A7DA9" w:rsidRDefault="003A7DA9" w:rsidP="003A7DA9">
                      <w:pPr>
                        <w:pStyle w:val="HTMLconformatoprevio"/>
                        <w:spacing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A7DA9">
                        <w:rPr>
                          <w:rFonts w:ascii="Arial" w:hAnsi="Arial" w:cs="Arial"/>
                          <w:sz w:val="24"/>
                          <w:szCs w:val="24"/>
                          <w:lang w:val="en"/>
                        </w:rPr>
                        <w:t>I have a full time availability, so I consider myself as a responsible and honest person because I like to perform in the best way in a job.</w:t>
                      </w:r>
                    </w:p>
                    <w:p w:rsidR="00B57692" w:rsidRPr="00B57692" w:rsidRDefault="00B57692" w:rsidP="00B57692">
                      <w:pPr>
                        <w:jc w:val="both"/>
                        <w:rPr>
                          <w:rFonts w:ascii="Arial" w:hAnsi="Arial"/>
                        </w:rPr>
                      </w:pPr>
                    </w:p>
                    <w:p w:rsidR="00B57692" w:rsidRPr="00E02E0A" w:rsidRDefault="00B57692" w:rsidP="00B57692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B57692" w:rsidRPr="00E02E0A" w:rsidRDefault="00B57692" w:rsidP="00B57692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B66933" w:rsidRPr="00B66933" w:rsidSect="000C5A7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CE7" w:rsidRDefault="00A17CE7" w:rsidP="00A70072">
      <w:r>
        <w:separator/>
      </w:r>
    </w:p>
  </w:endnote>
  <w:endnote w:type="continuationSeparator" w:id="0">
    <w:p w:rsidR="00A17CE7" w:rsidRDefault="00A17CE7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CE7" w:rsidRDefault="00A17CE7" w:rsidP="00A70072">
      <w:r>
        <w:separator/>
      </w:r>
    </w:p>
  </w:footnote>
  <w:footnote w:type="continuationSeparator" w:id="0">
    <w:p w:rsidR="00A17CE7" w:rsidRDefault="00A17CE7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852C6"/>
    <w:multiLevelType w:val="hybridMultilevel"/>
    <w:tmpl w:val="9AD2CFE2"/>
    <w:lvl w:ilvl="0" w:tplc="635E97A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f6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28F"/>
    <w:rsid w:val="00011779"/>
    <w:rsid w:val="00013E97"/>
    <w:rsid w:val="00045533"/>
    <w:rsid w:val="00057FC6"/>
    <w:rsid w:val="00063544"/>
    <w:rsid w:val="00065A5B"/>
    <w:rsid w:val="000802E1"/>
    <w:rsid w:val="000904F5"/>
    <w:rsid w:val="000A0227"/>
    <w:rsid w:val="000A6FC0"/>
    <w:rsid w:val="000B117C"/>
    <w:rsid w:val="000C5A7E"/>
    <w:rsid w:val="00117183"/>
    <w:rsid w:val="00117C43"/>
    <w:rsid w:val="00190B4C"/>
    <w:rsid w:val="001A27E4"/>
    <w:rsid w:val="001B0F01"/>
    <w:rsid w:val="001C07AE"/>
    <w:rsid w:val="001C48E8"/>
    <w:rsid w:val="001C793D"/>
    <w:rsid w:val="001E1512"/>
    <w:rsid w:val="00201A24"/>
    <w:rsid w:val="00203DEC"/>
    <w:rsid w:val="002118EC"/>
    <w:rsid w:val="00226905"/>
    <w:rsid w:val="00250062"/>
    <w:rsid w:val="00277347"/>
    <w:rsid w:val="0029455A"/>
    <w:rsid w:val="002C1658"/>
    <w:rsid w:val="002C2F16"/>
    <w:rsid w:val="002C6476"/>
    <w:rsid w:val="002D3277"/>
    <w:rsid w:val="002E10DD"/>
    <w:rsid w:val="002F3EDA"/>
    <w:rsid w:val="003065F4"/>
    <w:rsid w:val="00323EA9"/>
    <w:rsid w:val="00345123"/>
    <w:rsid w:val="003477CC"/>
    <w:rsid w:val="003806EE"/>
    <w:rsid w:val="003A7DA9"/>
    <w:rsid w:val="003B44F8"/>
    <w:rsid w:val="003D68E7"/>
    <w:rsid w:val="003D742E"/>
    <w:rsid w:val="003E72B9"/>
    <w:rsid w:val="003F31C6"/>
    <w:rsid w:val="003F7F57"/>
    <w:rsid w:val="0040742E"/>
    <w:rsid w:val="00415517"/>
    <w:rsid w:val="0044216C"/>
    <w:rsid w:val="004441DA"/>
    <w:rsid w:val="00444989"/>
    <w:rsid w:val="0044625B"/>
    <w:rsid w:val="0047730F"/>
    <w:rsid w:val="004835EE"/>
    <w:rsid w:val="004F1CB4"/>
    <w:rsid w:val="004F25B4"/>
    <w:rsid w:val="00503E40"/>
    <w:rsid w:val="00512017"/>
    <w:rsid w:val="00541069"/>
    <w:rsid w:val="005E22D7"/>
    <w:rsid w:val="006343E4"/>
    <w:rsid w:val="00645BCE"/>
    <w:rsid w:val="00652C6C"/>
    <w:rsid w:val="00656F9C"/>
    <w:rsid w:val="006A0742"/>
    <w:rsid w:val="006C1418"/>
    <w:rsid w:val="006C2879"/>
    <w:rsid w:val="006D728F"/>
    <w:rsid w:val="006E7047"/>
    <w:rsid w:val="006E7B1B"/>
    <w:rsid w:val="00761051"/>
    <w:rsid w:val="00795B24"/>
    <w:rsid w:val="007A1F83"/>
    <w:rsid w:val="007A2E88"/>
    <w:rsid w:val="007B0451"/>
    <w:rsid w:val="007B3AE8"/>
    <w:rsid w:val="007C7032"/>
    <w:rsid w:val="007D4525"/>
    <w:rsid w:val="00807629"/>
    <w:rsid w:val="00864BCF"/>
    <w:rsid w:val="00886F20"/>
    <w:rsid w:val="00887FDE"/>
    <w:rsid w:val="008B0360"/>
    <w:rsid w:val="008C1FF0"/>
    <w:rsid w:val="008C2BD5"/>
    <w:rsid w:val="009667E5"/>
    <w:rsid w:val="0096760B"/>
    <w:rsid w:val="009828A9"/>
    <w:rsid w:val="009C2E3D"/>
    <w:rsid w:val="009D5E9C"/>
    <w:rsid w:val="00A02947"/>
    <w:rsid w:val="00A165F5"/>
    <w:rsid w:val="00A17CE7"/>
    <w:rsid w:val="00A43F88"/>
    <w:rsid w:val="00A50DD9"/>
    <w:rsid w:val="00A515C0"/>
    <w:rsid w:val="00A70072"/>
    <w:rsid w:val="00A90CB1"/>
    <w:rsid w:val="00A9707C"/>
    <w:rsid w:val="00AB0770"/>
    <w:rsid w:val="00AB5AB8"/>
    <w:rsid w:val="00AD3A5C"/>
    <w:rsid w:val="00AE0304"/>
    <w:rsid w:val="00AE427F"/>
    <w:rsid w:val="00AE6AC1"/>
    <w:rsid w:val="00AF7A1F"/>
    <w:rsid w:val="00B07E9F"/>
    <w:rsid w:val="00B16FC2"/>
    <w:rsid w:val="00B2735B"/>
    <w:rsid w:val="00B45626"/>
    <w:rsid w:val="00B476C7"/>
    <w:rsid w:val="00B564B2"/>
    <w:rsid w:val="00B57692"/>
    <w:rsid w:val="00B60887"/>
    <w:rsid w:val="00B64125"/>
    <w:rsid w:val="00B64293"/>
    <w:rsid w:val="00B66933"/>
    <w:rsid w:val="00B73F40"/>
    <w:rsid w:val="00B80C09"/>
    <w:rsid w:val="00BB1681"/>
    <w:rsid w:val="00C45E3B"/>
    <w:rsid w:val="00C613C0"/>
    <w:rsid w:val="00C72D68"/>
    <w:rsid w:val="00C74EC6"/>
    <w:rsid w:val="00C813FF"/>
    <w:rsid w:val="00C957B1"/>
    <w:rsid w:val="00D000AD"/>
    <w:rsid w:val="00D2267B"/>
    <w:rsid w:val="00D27D6E"/>
    <w:rsid w:val="00D62281"/>
    <w:rsid w:val="00D860E1"/>
    <w:rsid w:val="00D93879"/>
    <w:rsid w:val="00D93B6B"/>
    <w:rsid w:val="00D947E5"/>
    <w:rsid w:val="00D97A0F"/>
    <w:rsid w:val="00DA126B"/>
    <w:rsid w:val="00DE0A15"/>
    <w:rsid w:val="00DE4E1B"/>
    <w:rsid w:val="00DF1B12"/>
    <w:rsid w:val="00DF7653"/>
    <w:rsid w:val="00E02E0A"/>
    <w:rsid w:val="00E23448"/>
    <w:rsid w:val="00E25A33"/>
    <w:rsid w:val="00E8315B"/>
    <w:rsid w:val="00EA4251"/>
    <w:rsid w:val="00EA5225"/>
    <w:rsid w:val="00EB7C5F"/>
    <w:rsid w:val="00EE2031"/>
    <w:rsid w:val="00F15C60"/>
    <w:rsid w:val="00F4276C"/>
    <w:rsid w:val="00F721A0"/>
    <w:rsid w:val="00F739EC"/>
    <w:rsid w:val="00FA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6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645BCE"/>
    <w:rPr>
      <w:color w:val="0000FF" w:themeColor="hyperlink"/>
      <w:u w:val="single"/>
    </w:rPr>
  </w:style>
  <w:style w:type="character" w:customStyle="1" w:styleId="tgc">
    <w:name w:val="_tgc"/>
    <w:basedOn w:val="Fuentedeprrafopredeter"/>
    <w:rsid w:val="00323EA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707C"/>
    <w:rPr>
      <w:rFonts w:ascii="Courier New" w:eastAsia="Times New Roman" w:hAnsi="Courier New" w:cs="Courier New"/>
      <w:lang w:val="es-MX"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basedOn w:val="Fuentedeprrafopredeter"/>
    <w:uiPriority w:val="99"/>
    <w:unhideWhenUsed/>
    <w:rsid w:val="00645BCE"/>
    <w:rPr>
      <w:color w:val="0000FF" w:themeColor="hyperlink"/>
      <w:u w:val="single"/>
    </w:rPr>
  </w:style>
  <w:style w:type="character" w:customStyle="1" w:styleId="tgc">
    <w:name w:val="_tgc"/>
    <w:basedOn w:val="Fuentedeprrafopredeter"/>
    <w:rsid w:val="00323EA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707C"/>
    <w:rPr>
      <w:rFonts w:ascii="Courier New" w:eastAsia="Times New Roman" w:hAnsi="Courier New" w:cs="Courier New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3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0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3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magpe.informatic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agpe.informatica@gmail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pita%20Caballero\Downloads\Formato13.3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A201CF-3F5B-4F18-8A3D-D55BB358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Formato13.3.dotx</Template>
  <TotalTime>229</TotalTime>
  <Pages>3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Links>
    <vt:vector size="6" baseType="variant">
      <vt:variant>
        <vt:i4>49</vt:i4>
      </vt:variant>
      <vt:variant>
        <vt:i4>2103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Lupita Caballero</dc:creator>
  <cp:lastModifiedBy>Lupita Caballero</cp:lastModifiedBy>
  <cp:revision>146</cp:revision>
  <dcterms:created xsi:type="dcterms:W3CDTF">2016-01-15T19:05:00Z</dcterms:created>
  <dcterms:modified xsi:type="dcterms:W3CDTF">2017-04-17T02:13:00Z</dcterms:modified>
</cp:coreProperties>
</file>